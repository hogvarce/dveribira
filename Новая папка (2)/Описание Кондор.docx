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58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580"/>
      </w:tblGrid>
      <w:tr w:rsidR="000E41F3" w:rsidRPr="006A5C04">
        <w:trPr>
          <w:trHeight w:val="4534"/>
        </w:trPr>
        <w:tc>
          <w:tcPr>
            <w:tcW w:w="10580" w:type="dxa"/>
          </w:tcPr>
          <w:p w:rsidR="000E41F3" w:rsidRPr="006A5C04" w:rsidRDefault="000E41F3" w:rsidP="004E75EE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&amp;Dcy;&amp;vcy;&amp;iecy;&amp;rcy;&amp;icy; &amp;Kcy;&amp;Ocy;&amp;Ncy;&amp;Dcy;&amp;Ocy;&amp;Rcy;" style="width:157.5pt;height:82.5pt">
                  <v:imagedata r:id="rId5" r:href="rId6"/>
                </v:shape>
              </w:pict>
            </w:r>
            <w:r w:rsidRPr="0031300C">
              <w:rPr>
                <w:sz w:val="36"/>
                <w:szCs w:val="36"/>
              </w:rPr>
              <w:t>Описание дверей КОНДОР.</w:t>
            </w:r>
          </w:p>
        </w:tc>
      </w:tr>
    </w:tbl>
    <w:p w:rsidR="000E41F3" w:rsidRDefault="000E41F3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5"/>
        <w:gridCol w:w="3797"/>
        <w:gridCol w:w="6830"/>
      </w:tblGrid>
      <w:tr w:rsidR="000E41F3" w:rsidRPr="006A5C04">
        <w:trPr>
          <w:trHeight w:val="5204"/>
        </w:trPr>
        <w:tc>
          <w:tcPr>
            <w:tcW w:w="3852" w:type="dxa"/>
            <w:gridSpan w:val="2"/>
          </w:tcPr>
          <w:p w:rsidR="000E41F3" w:rsidRPr="006A5C04" w:rsidRDefault="000E41F3"/>
          <w:p w:rsidR="000E41F3" w:rsidRPr="006A5C04" w:rsidRDefault="000E41F3">
            <w:r>
              <w:rPr>
                <w:noProof/>
              </w:rPr>
              <w:pict>
                <v:shape id="_x0000_i1026" type="#_x0000_t75" style="width:96pt;height:240pt">
                  <v:imagedata r:id="rId7" o:title=""/>
                </v:shape>
              </w:pict>
            </w:r>
          </w:p>
        </w:tc>
        <w:tc>
          <w:tcPr>
            <w:tcW w:w="6830" w:type="dxa"/>
          </w:tcPr>
          <w:p w:rsidR="000E41F3" w:rsidRPr="006A5C04" w:rsidRDefault="000E41F3" w:rsidP="00E561D2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6A5C04">
              <w:rPr>
                <w:rFonts w:ascii="Arial" w:hAnsi="Arial" w:cs="Arial"/>
                <w:b/>
                <w:bCs/>
                <w:sz w:val="32"/>
                <w:szCs w:val="32"/>
              </w:rPr>
              <w:t>Кондор Престиж</w:t>
            </w:r>
          </w:p>
          <w:p w:rsidR="000E41F3" w:rsidRPr="00864701" w:rsidRDefault="000E41F3" w:rsidP="00864701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864701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Описание</w:t>
            </w:r>
          </w:p>
          <w:p w:rsidR="000E41F3" w:rsidRPr="00864701" w:rsidRDefault="000E41F3" w:rsidP="00864701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701">
              <w:rPr>
                <w:rFonts w:ascii="Times New Roman" w:hAnsi="Times New Roman" w:cs="Times New Roman"/>
                <w:sz w:val="24"/>
                <w:szCs w:val="24"/>
              </w:rPr>
              <w:t>Кондор Престиж — дверь, представляющая собой идеальное сочетание красоты и надежности. Мощная, но изящная дверь, которая легко защитит ваш дом от проникновений.</w:t>
            </w:r>
          </w:p>
          <w:p w:rsidR="000E41F3" w:rsidRPr="00864701" w:rsidRDefault="000E41F3" w:rsidP="00864701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701">
              <w:rPr>
                <w:rFonts w:ascii="Times New Roman" w:hAnsi="Times New Roman" w:cs="Times New Roman"/>
                <w:sz w:val="24"/>
                <w:szCs w:val="24"/>
              </w:rPr>
              <w:t>В ее конструкции нет ничего лишнего, каждая деталь выполняет свою функцию — ни убавить ни прибавить. Модель выполнена гнуто-сварным способом, толщина — 72 мм. В дверное полотно встроено металлический лист толщиной 1,8 мм и пятнадцать ребер жесткости, что делает конструкцию невероятно надежной. Кроме того, дверь имеет противосъемные штыри, бронечашку на сердечник замка, бронепластину и ночную задвижку.</w:t>
            </w:r>
          </w:p>
          <w:p w:rsidR="000E41F3" w:rsidRPr="00864701" w:rsidRDefault="000E41F3" w:rsidP="00864701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701">
              <w:rPr>
                <w:rFonts w:ascii="Times New Roman" w:hAnsi="Times New Roman" w:cs="Times New Roman"/>
                <w:sz w:val="24"/>
                <w:szCs w:val="24"/>
              </w:rPr>
              <w:t>Отдельно нужно сказать о замковом механизме. Здесь используются два замка: Kale 257 и Kale 252. Основной замок — цилиндровый, дополнительный — сувальдный. Такое сочетание обеспечивает наибольшую надежность. Кроме того, каждый замок относится к максимальному — четвертому — классу взломостойкости.</w:t>
            </w:r>
          </w:p>
          <w:p w:rsidR="000E41F3" w:rsidRPr="00864701" w:rsidRDefault="000E41F3" w:rsidP="00864701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701">
              <w:rPr>
                <w:rFonts w:ascii="Times New Roman" w:hAnsi="Times New Roman" w:cs="Times New Roman"/>
                <w:sz w:val="24"/>
                <w:szCs w:val="24"/>
              </w:rPr>
              <w:t>Несмотря на то, что Кондор Престиж — дверь стальная, имеет внушительную толщину и вес, она очень удобна в эксплуатации. В полотно встроен глазок широкого обзора, резиновый уплотнитель позволит защититься от сквозняков, обеспечит тепло- и шумоизоляцию. А три подшипниковые петли обеспечат легкое открывание, большой вес двери не доставит неудобства ни женщинам, ни детям.</w:t>
            </w:r>
          </w:p>
          <w:p w:rsidR="000E41F3" w:rsidRPr="00864701" w:rsidRDefault="000E41F3" w:rsidP="00864701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701">
              <w:rPr>
                <w:rFonts w:ascii="Times New Roman" w:hAnsi="Times New Roman" w:cs="Times New Roman"/>
                <w:sz w:val="24"/>
                <w:szCs w:val="24"/>
              </w:rPr>
              <w:t>По Вашему выбору дверь может быть изготовлена с левым или правым исполнением. Цвет фурнитуры также можно выбрать: серебро или хром.</w:t>
            </w:r>
          </w:p>
          <w:p w:rsidR="000E41F3" w:rsidRPr="00864701" w:rsidRDefault="000E41F3" w:rsidP="00864701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701">
              <w:rPr>
                <w:rFonts w:ascii="Times New Roman" w:hAnsi="Times New Roman" w:cs="Times New Roman"/>
                <w:sz w:val="24"/>
                <w:szCs w:val="24"/>
              </w:rPr>
              <w:t>Кондор Престиж — идеальная дверь для людей, ценящих свою безопасность и безопасность своей семьи. Вы легко сможете уехать, надолго оставив свою квартиру, и не будете волноваться о сохранности своего имущества.</w:t>
            </w:r>
          </w:p>
          <w:p w:rsidR="000E41F3" w:rsidRPr="00864701" w:rsidRDefault="000E41F3" w:rsidP="00864701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701">
              <w:rPr>
                <w:rFonts w:ascii="Times New Roman" w:hAnsi="Times New Roman" w:cs="Times New Roman"/>
                <w:sz w:val="24"/>
                <w:szCs w:val="24"/>
              </w:rPr>
              <w:t>Производители двери отвечают за ее качество и надежность и дают гарантию 10 лет. Приобретя данную модель, вы долгие годы будете чувствовать себя безопасно и спокойно в вашем доме.</w:t>
            </w:r>
          </w:p>
          <w:p w:rsidR="000E41F3" w:rsidRPr="00864701" w:rsidRDefault="000E41F3" w:rsidP="00864701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864701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Комплектация</w:t>
            </w:r>
          </w:p>
          <w:p w:rsidR="000E41F3" w:rsidRPr="00864701" w:rsidRDefault="000E41F3" w:rsidP="00864701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701">
              <w:rPr>
                <w:rFonts w:ascii="Times New Roman" w:hAnsi="Times New Roman" w:cs="Times New Roman"/>
                <w:sz w:val="24"/>
                <w:szCs w:val="24"/>
              </w:rPr>
              <w:t>Утепленное дверное полотно с порошковой краской.</w:t>
            </w:r>
          </w:p>
          <w:p w:rsidR="000E41F3" w:rsidRPr="00864701" w:rsidRDefault="000E41F3" w:rsidP="00864701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701">
              <w:rPr>
                <w:rFonts w:ascii="Times New Roman" w:hAnsi="Times New Roman" w:cs="Times New Roman"/>
                <w:sz w:val="24"/>
                <w:szCs w:val="24"/>
              </w:rPr>
              <w:t>Гнуто-сварной короб сложной конфигурации.</w:t>
            </w:r>
          </w:p>
          <w:p w:rsidR="000E41F3" w:rsidRPr="00864701" w:rsidRDefault="000E41F3" w:rsidP="00864701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701">
              <w:rPr>
                <w:rFonts w:ascii="Times New Roman" w:hAnsi="Times New Roman" w:cs="Times New Roman"/>
                <w:sz w:val="24"/>
                <w:szCs w:val="24"/>
              </w:rPr>
              <w:t>МДФ панель цвета Беленый дуб с зеркалом</w:t>
            </w:r>
          </w:p>
          <w:p w:rsidR="000E41F3" w:rsidRPr="00864701" w:rsidRDefault="000E41F3" w:rsidP="00864701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701">
              <w:rPr>
                <w:rFonts w:ascii="Times New Roman" w:hAnsi="Times New Roman" w:cs="Times New Roman"/>
                <w:sz w:val="24"/>
                <w:szCs w:val="24"/>
              </w:rPr>
              <w:t>Два разносистемных замка.</w:t>
            </w:r>
          </w:p>
          <w:p w:rsidR="000E41F3" w:rsidRPr="00864701" w:rsidRDefault="000E41F3" w:rsidP="00864701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701">
              <w:rPr>
                <w:rFonts w:ascii="Times New Roman" w:hAnsi="Times New Roman" w:cs="Times New Roman"/>
                <w:sz w:val="24"/>
                <w:szCs w:val="24"/>
              </w:rPr>
              <w:t>Противосъемные штыри.</w:t>
            </w:r>
          </w:p>
          <w:p w:rsidR="000E41F3" w:rsidRPr="00864701" w:rsidRDefault="000E41F3" w:rsidP="00864701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701">
              <w:rPr>
                <w:rFonts w:ascii="Times New Roman" w:hAnsi="Times New Roman" w:cs="Times New Roman"/>
                <w:sz w:val="24"/>
                <w:szCs w:val="24"/>
              </w:rPr>
              <w:t>Бронепакет на замок.</w:t>
            </w:r>
          </w:p>
          <w:p w:rsidR="000E41F3" w:rsidRPr="00864701" w:rsidRDefault="000E41F3" w:rsidP="00864701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701">
              <w:rPr>
                <w:rFonts w:ascii="Times New Roman" w:hAnsi="Times New Roman" w:cs="Times New Roman"/>
                <w:sz w:val="24"/>
                <w:szCs w:val="24"/>
              </w:rPr>
              <w:t>Усиленные подшипниковые петли.</w:t>
            </w:r>
          </w:p>
          <w:p w:rsidR="000E41F3" w:rsidRPr="00864701" w:rsidRDefault="000E41F3" w:rsidP="00864701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701">
              <w:rPr>
                <w:rFonts w:ascii="Times New Roman" w:hAnsi="Times New Roman" w:cs="Times New Roman"/>
                <w:sz w:val="24"/>
                <w:szCs w:val="24"/>
              </w:rPr>
              <w:t>Глазок и фурнитура.</w:t>
            </w:r>
          </w:p>
          <w:p w:rsidR="000E41F3" w:rsidRPr="00864701" w:rsidRDefault="000E41F3" w:rsidP="00864701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701">
              <w:rPr>
                <w:rFonts w:ascii="Times New Roman" w:hAnsi="Times New Roman" w:cs="Times New Roman"/>
                <w:sz w:val="24"/>
                <w:szCs w:val="24"/>
              </w:rPr>
              <w:t>Два контура уплотнения.</w:t>
            </w:r>
          </w:p>
          <w:p w:rsidR="000E41F3" w:rsidRPr="00864701" w:rsidRDefault="000E41F3" w:rsidP="00864701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864701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Конструкция Кондор Престиж</w:t>
            </w:r>
          </w:p>
          <w:p w:rsidR="000E41F3" w:rsidRPr="00864701" w:rsidRDefault="000E41F3" w:rsidP="008647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62CE"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27" type="#_x0000_t75" alt="Схема двери Кондор Престиж" style="width:348pt;height:300pt">
                  <v:imagedata r:id="rId8" r:href="rId9"/>
                </v:shape>
              </w:pict>
            </w:r>
          </w:p>
          <w:p w:rsidR="000E41F3" w:rsidRPr="00864701" w:rsidRDefault="000E41F3" w:rsidP="00864701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864701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Технические характеристики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3747"/>
              <w:gridCol w:w="2867"/>
            </w:tblGrid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Гарантия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 лет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Размеры, мм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Ширина x Высота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860 х 2050960 х 2050990 х 2090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Производство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Страна производитель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Россия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Короб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72 мм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Дверное полотно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64 мм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Материал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Сталь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Исполнение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Левое, правое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металлических листов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 шт.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 внешнего металлического листа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1.8 мм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ребер жесткости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15 шт.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Фурнитура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Цвет ручек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ХромСеребро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Безопасность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Бронепластина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Антивандальное покрытие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Бронечашка 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Противосъемные штыри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Комфорт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Глазок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Зеркало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Резиновый уплотнитель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Теплошумоизоляция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Есть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Усиленные петли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3 шт. 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Усиленные подшипниковые </w:t>
                  </w:r>
                </w:p>
              </w:tc>
            </w:tr>
          </w:tbl>
          <w:p w:rsidR="000E41F3" w:rsidRPr="00864701" w:rsidRDefault="000E41F3" w:rsidP="00864701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864701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Замки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2595"/>
              <w:gridCol w:w="1946"/>
              <w:gridCol w:w="1961"/>
            </w:tblGrid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Модель замка: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Kale 252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Kale 257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28" type="#_x0000_t75" alt="Замок Kale 252" style="width:94.5pt;height:75pt">
                        <v:imagedata r:id="rId10" r:href="rId11"/>
                      </v:shape>
                    </w:pic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29" type="#_x0000_t75" alt="Замок Kale 257" style="width:94.5pt;height:75pt">
                        <v:imagedata r:id="rId10" r:href="rId12"/>
                      </v:shape>
                    </w:pic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Значимость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основной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механизма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цилиндровый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сувальдный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Класс взломостойкости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комбинаций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более 5 млн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Полуоборотов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ригелей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Вылет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37,7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37,7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Диаметр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Масса, кг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1,36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1,56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Ключей,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0E41F3" w:rsidRPr="0086470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Размеры,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210 х 110 х 20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864701" w:rsidRDefault="000E41F3" w:rsidP="0086470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64701">
                    <w:rPr>
                      <w:rFonts w:ascii="Times New Roman" w:hAnsi="Times New Roman" w:cs="Times New Roman"/>
                      <w:sz w:val="24"/>
                      <w:szCs w:val="24"/>
                    </w:rPr>
                    <w:t>140 х 110 х 20</w:t>
                  </w:r>
                </w:p>
              </w:tc>
            </w:tr>
          </w:tbl>
          <w:p w:rsidR="000E41F3" w:rsidRPr="006A5C04" w:rsidRDefault="000E41F3" w:rsidP="00E561D2">
            <w:pPr>
              <w:jc w:val="center"/>
            </w:pPr>
          </w:p>
        </w:tc>
      </w:tr>
      <w:tr w:rsidR="000E41F3" w:rsidRPr="006A5C04">
        <w:trPr>
          <w:trHeight w:val="3440"/>
        </w:trPr>
        <w:tc>
          <w:tcPr>
            <w:tcW w:w="3852" w:type="dxa"/>
            <w:gridSpan w:val="2"/>
          </w:tcPr>
          <w:p w:rsidR="000E41F3" w:rsidRPr="006A5C04" w:rsidRDefault="000E41F3">
            <w:r>
              <w:rPr>
                <w:noProof/>
              </w:rPr>
              <w:pict>
                <v:shape id="_x0000_i1030" type="#_x0000_t75" style="width:208.5pt;height:3in">
                  <v:imagedata r:id="rId13" o:title=""/>
                </v:shape>
              </w:pict>
            </w:r>
          </w:p>
        </w:tc>
        <w:tc>
          <w:tcPr>
            <w:tcW w:w="6830" w:type="dxa"/>
          </w:tcPr>
          <w:p w:rsidR="000E41F3" w:rsidRDefault="000E41F3" w:rsidP="004E75EE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6A5C04">
              <w:rPr>
                <w:rFonts w:ascii="Arial" w:hAnsi="Arial" w:cs="Arial"/>
                <w:b/>
                <w:bCs/>
                <w:sz w:val="32"/>
                <w:szCs w:val="32"/>
              </w:rPr>
              <w:t>Кондор-Х2</w:t>
            </w:r>
          </w:p>
          <w:p w:rsidR="000E41F3" w:rsidRPr="00DB6EAD" w:rsidRDefault="000E41F3" w:rsidP="004E75E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B6EAD">
              <w:rPr>
                <w:rFonts w:ascii="Arial" w:hAnsi="Arial" w:cs="Arial"/>
                <w:b/>
                <w:bCs/>
                <w:sz w:val="24"/>
                <w:szCs w:val="24"/>
              </w:rPr>
              <w:t>Описание</w:t>
            </w:r>
          </w:p>
          <w:p w:rsidR="000E41F3" w:rsidRPr="0056751F" w:rsidRDefault="000E41F3" w:rsidP="0056751F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751F">
              <w:rPr>
                <w:rFonts w:ascii="Times New Roman" w:hAnsi="Times New Roman" w:cs="Times New Roman"/>
                <w:sz w:val="24"/>
                <w:szCs w:val="24"/>
              </w:rPr>
              <w:t>Великолепная дверь Кондор Х2 — образец стиля и красоты. Кто сказал, что по-настоящему надежная дверь должна представлять собой огромную стальную плиту шириной со слоновью ногу и закрываться со скрипом и грохотом? Владельцам модели двери Кондор Х2 хорошо известно, что это не так. Спросите их отзыва, несмотря на то, что в зависимости от размера полотно этой металлической двери может весить более ста килограммов, она легко и бесшумно открывается и никогда не хлопает. Это возможно благодаря использованию пятнадцати петель на специальных подшипниках, легко выдерживающих большую нагрузку, а также благодаря установке двух контуров качественного резинового уплотнителя по всему периметру проема.</w:t>
            </w:r>
          </w:p>
          <w:p w:rsidR="000E41F3" w:rsidRPr="0056751F" w:rsidRDefault="000E41F3" w:rsidP="0056751F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751F">
              <w:rPr>
                <w:rFonts w:ascii="Times New Roman" w:hAnsi="Times New Roman" w:cs="Times New Roman"/>
                <w:sz w:val="24"/>
                <w:szCs w:val="24"/>
              </w:rPr>
              <w:t>Дверь украшают две декоративные панели, выполненные из высококачественного материала МДФ. Наружная панель окрашена в темный и благородный оттенок Венге, на ее поверхность методом глубокого фрезерования нанесен простой, но привлекательный узор. Панель не только придает двери Кондор Х2 более солидный внешний вид, но и обеспечивает дополнительную защиту от шума и холода. С внутренней стороны на двери установлена панель цвета Белый дуб с фрезеровкой.</w:t>
            </w:r>
          </w:p>
          <w:p w:rsidR="000E41F3" w:rsidRPr="0056751F" w:rsidRDefault="000E41F3" w:rsidP="0056751F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751F">
              <w:rPr>
                <w:rFonts w:ascii="Times New Roman" w:hAnsi="Times New Roman" w:cs="Times New Roman"/>
                <w:sz w:val="24"/>
                <w:szCs w:val="24"/>
              </w:rPr>
              <w:t>Надежное запирание полотна обеспечивают два замка Kale — цилиндровый и сувальдный. Они относятся к самому высокому классу взломостойкости и не оставят злоумышленникам ни единого шанса. Панорамный глазок позволит всегда держать под контролем пространство перед дверью, а дополнительная задвижка гарантирует, что никто и никогда не сможет проникнуть к вам в дом в ночное время.</w:t>
            </w:r>
          </w:p>
          <w:p w:rsidR="000E41F3" w:rsidRPr="0056751F" w:rsidRDefault="000E41F3" w:rsidP="0056751F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6751F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Комплектация</w:t>
            </w:r>
          </w:p>
          <w:p w:rsidR="000E41F3" w:rsidRPr="0056751F" w:rsidRDefault="000E41F3" w:rsidP="0056751F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751F">
              <w:rPr>
                <w:rFonts w:ascii="Times New Roman" w:hAnsi="Times New Roman" w:cs="Times New Roman"/>
                <w:sz w:val="24"/>
                <w:szCs w:val="24"/>
              </w:rPr>
              <w:t>Утепленное дверное полотно с порошковой краской.</w:t>
            </w:r>
          </w:p>
          <w:p w:rsidR="000E41F3" w:rsidRPr="0056751F" w:rsidRDefault="000E41F3" w:rsidP="0056751F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751F">
              <w:rPr>
                <w:rFonts w:ascii="Times New Roman" w:hAnsi="Times New Roman" w:cs="Times New Roman"/>
                <w:sz w:val="24"/>
                <w:szCs w:val="24"/>
              </w:rPr>
              <w:t>Гнуто-сварной короб сложной конфигурации.</w:t>
            </w:r>
          </w:p>
          <w:p w:rsidR="000E41F3" w:rsidRPr="0056751F" w:rsidRDefault="000E41F3" w:rsidP="0056751F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751F">
              <w:rPr>
                <w:rFonts w:ascii="Times New Roman" w:hAnsi="Times New Roman" w:cs="Times New Roman"/>
                <w:sz w:val="24"/>
                <w:szCs w:val="24"/>
              </w:rPr>
              <w:t>Две МДФ панели цвета Венге и Беленый дуб.</w:t>
            </w:r>
          </w:p>
          <w:p w:rsidR="000E41F3" w:rsidRPr="0056751F" w:rsidRDefault="000E41F3" w:rsidP="0056751F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751F">
              <w:rPr>
                <w:rFonts w:ascii="Times New Roman" w:hAnsi="Times New Roman" w:cs="Times New Roman"/>
                <w:sz w:val="24"/>
                <w:szCs w:val="24"/>
              </w:rPr>
              <w:t>Два разносистемных замка.</w:t>
            </w:r>
          </w:p>
          <w:p w:rsidR="000E41F3" w:rsidRPr="0056751F" w:rsidRDefault="000E41F3" w:rsidP="0056751F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751F">
              <w:rPr>
                <w:rFonts w:ascii="Times New Roman" w:hAnsi="Times New Roman" w:cs="Times New Roman"/>
                <w:sz w:val="24"/>
                <w:szCs w:val="24"/>
              </w:rPr>
              <w:t>Противосъемные штыри.</w:t>
            </w:r>
          </w:p>
          <w:p w:rsidR="000E41F3" w:rsidRPr="0056751F" w:rsidRDefault="000E41F3" w:rsidP="0056751F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751F">
              <w:rPr>
                <w:rFonts w:ascii="Times New Roman" w:hAnsi="Times New Roman" w:cs="Times New Roman"/>
                <w:sz w:val="24"/>
                <w:szCs w:val="24"/>
              </w:rPr>
              <w:t>Бронепакет на замок.</w:t>
            </w:r>
          </w:p>
          <w:p w:rsidR="000E41F3" w:rsidRPr="0056751F" w:rsidRDefault="000E41F3" w:rsidP="0056751F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751F">
              <w:rPr>
                <w:rFonts w:ascii="Times New Roman" w:hAnsi="Times New Roman" w:cs="Times New Roman"/>
                <w:sz w:val="24"/>
                <w:szCs w:val="24"/>
              </w:rPr>
              <w:t>Усиленные подшипниковые петли.</w:t>
            </w:r>
          </w:p>
          <w:p w:rsidR="000E41F3" w:rsidRPr="0056751F" w:rsidRDefault="000E41F3" w:rsidP="0056751F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751F">
              <w:rPr>
                <w:rFonts w:ascii="Times New Roman" w:hAnsi="Times New Roman" w:cs="Times New Roman"/>
                <w:sz w:val="24"/>
                <w:szCs w:val="24"/>
              </w:rPr>
              <w:t>Глазок и фурнитура.</w:t>
            </w:r>
          </w:p>
          <w:p w:rsidR="000E41F3" w:rsidRPr="0056751F" w:rsidRDefault="000E41F3" w:rsidP="0056751F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751F">
              <w:rPr>
                <w:rFonts w:ascii="Times New Roman" w:hAnsi="Times New Roman" w:cs="Times New Roman"/>
                <w:sz w:val="24"/>
                <w:szCs w:val="24"/>
              </w:rPr>
              <w:t>Два контура уплотнения.</w:t>
            </w:r>
          </w:p>
          <w:p w:rsidR="000E41F3" w:rsidRPr="0056751F" w:rsidRDefault="000E41F3" w:rsidP="0056751F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6751F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Конструкция Кондор X2</w:t>
            </w:r>
          </w:p>
          <w:p w:rsidR="000E41F3" w:rsidRPr="0056751F" w:rsidRDefault="000E41F3" w:rsidP="0056751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62CE"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31" type="#_x0000_t75" alt="Схема двери Кондор X2" style="width:358.5pt;height:300pt">
                  <v:imagedata r:id="rId14" r:href="rId15"/>
                </v:shape>
              </w:pict>
            </w:r>
          </w:p>
          <w:p w:rsidR="000E41F3" w:rsidRPr="0056751F" w:rsidRDefault="000E41F3" w:rsidP="0056751F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6751F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Технические характеристики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3401"/>
              <w:gridCol w:w="3213"/>
            </w:tblGrid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Гарантия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 лет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Размеры, мм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Ширина x Высота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860 х 2050900 х 2050960 х 2050990 х 2090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Производство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Страна производитель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Россия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Короб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100 мм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Дверное полотно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70 мм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Материал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Сталь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Исполнение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Левое, правое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металлических листов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 шт.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 внешнего металлического листа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1.5 мм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ребер жесткости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15 шт.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Фурнитура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Цвет ручек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ХромСеребро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Безопасность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Бронепластина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Антивандальное покрытие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Бронечашка 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Противосъемные штыри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Комфорт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Глазок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Резиновый уплотнитель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Теплошумоизоляция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Есть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Усиленные петли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3 шт. 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Усиленные подшипниковые </w:t>
                  </w:r>
                </w:p>
              </w:tc>
            </w:tr>
          </w:tbl>
          <w:p w:rsidR="000E41F3" w:rsidRPr="0056751F" w:rsidRDefault="000E41F3" w:rsidP="0056751F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6751F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Замки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2595"/>
              <w:gridCol w:w="1946"/>
              <w:gridCol w:w="1961"/>
            </w:tblGrid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Модель замка: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Kale 252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Kale 257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32" type="#_x0000_t75" alt="Замок Kale 252" style="width:94.5pt;height:75pt">
                        <v:imagedata r:id="rId10" r:href="rId16"/>
                      </v:shape>
                    </w:pic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33" type="#_x0000_t75" alt="Замок Kale 257" style="width:94.5pt;height:75pt">
                        <v:imagedata r:id="rId10" r:href="rId17"/>
                      </v:shape>
                    </w:pic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Значимость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основной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механизма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цилиндровый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сувальдный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Класс взломостойкости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комбинаций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более 5 млн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Полуоборотов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ригелей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Вылет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37,7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37,7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Диаметр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Масса, кг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1,36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1,56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Ключей,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0E41F3" w:rsidRPr="0056751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Размеры,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210 х 110 х 20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6751F" w:rsidRDefault="000E41F3" w:rsidP="0056751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75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140 х 110 х 20</w:t>
                  </w:r>
                </w:p>
              </w:tc>
            </w:tr>
          </w:tbl>
          <w:p w:rsidR="000E41F3" w:rsidRPr="006A5C04" w:rsidRDefault="000E41F3" w:rsidP="004E75EE">
            <w:pPr>
              <w:jc w:val="center"/>
            </w:pPr>
          </w:p>
        </w:tc>
      </w:tr>
      <w:tr w:rsidR="000E41F3" w:rsidRPr="006A5C04">
        <w:trPr>
          <w:trHeight w:val="3440"/>
        </w:trPr>
        <w:tc>
          <w:tcPr>
            <w:tcW w:w="3852" w:type="dxa"/>
            <w:gridSpan w:val="2"/>
          </w:tcPr>
          <w:p w:rsidR="000E41F3" w:rsidRPr="006A5C04" w:rsidRDefault="000E41F3">
            <w:r>
              <w:rPr>
                <w:noProof/>
              </w:rPr>
              <w:pict>
                <v:shape id="_x0000_i1034" type="#_x0000_t75" style="width:103.5pt;height:214.5pt">
                  <v:imagedata r:id="rId18" o:title=""/>
                </v:shape>
              </w:pict>
            </w:r>
            <w:r w:rsidRPr="006A5C04">
              <w:rPr>
                <w:noProof/>
              </w:rPr>
              <w:t xml:space="preserve"> </w:t>
            </w:r>
            <w:r>
              <w:rPr>
                <w:noProof/>
              </w:rPr>
              <w:pict>
                <v:shape id="_x0000_i1035" type="#_x0000_t75" style="width:99pt;height:218.25pt">
                  <v:imagedata r:id="rId19" o:title=""/>
                </v:shape>
              </w:pict>
            </w:r>
          </w:p>
        </w:tc>
        <w:tc>
          <w:tcPr>
            <w:tcW w:w="6830" w:type="dxa"/>
          </w:tcPr>
          <w:p w:rsidR="000E41F3" w:rsidRPr="006B2D48" w:rsidRDefault="000E41F3" w:rsidP="00662278">
            <w:pPr>
              <w:spacing w:after="0" w:line="240" w:lineRule="auto"/>
              <w:ind w:left="158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6B2D48">
              <w:rPr>
                <w:rFonts w:ascii="Arial" w:hAnsi="Arial" w:cs="Arial"/>
                <w:b/>
                <w:bCs/>
                <w:sz w:val="32"/>
                <w:szCs w:val="32"/>
              </w:rPr>
              <w:t>Кондор-Барьер</w:t>
            </w:r>
          </w:p>
          <w:p w:rsidR="000E41F3" w:rsidRDefault="000E41F3" w:rsidP="00662278">
            <w:pPr>
              <w:spacing w:after="0" w:line="240" w:lineRule="auto"/>
              <w:ind w:left="158"/>
              <w:rPr>
                <w:rFonts w:ascii="Arial" w:hAnsi="Arial" w:cs="Arial"/>
                <w:sz w:val="24"/>
                <w:szCs w:val="24"/>
              </w:rPr>
            </w:pPr>
          </w:p>
          <w:p w:rsidR="000E41F3" w:rsidRPr="0012482C" w:rsidRDefault="000E41F3" w:rsidP="0012482C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1248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Описание</w:t>
            </w:r>
          </w:p>
          <w:p w:rsidR="000E41F3" w:rsidRPr="0012482C" w:rsidRDefault="000E41F3" w:rsidP="0012482C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2482C">
              <w:rPr>
                <w:rFonts w:ascii="Times New Roman" w:hAnsi="Times New Roman" w:cs="Times New Roman"/>
                <w:sz w:val="24"/>
                <w:szCs w:val="24"/>
              </w:rPr>
              <w:t>Надежность входной металлической двери зависит от множества факторов: и прочность петель, и толщина полотна, и даже способ установки короба имеют значение. Однако какой бы прочной и крепкой ни была сама дверь, в конечном счете ее способность защитить ваш дом и ваше имущество определяется надежностью замка. И лучше всего, если их будет несколько, как у двери Кондор Барьер.</w:t>
            </w:r>
          </w:p>
          <w:p w:rsidR="000E41F3" w:rsidRPr="0012482C" w:rsidRDefault="000E41F3" w:rsidP="0012482C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2482C">
              <w:rPr>
                <w:rFonts w:ascii="Times New Roman" w:hAnsi="Times New Roman" w:cs="Times New Roman"/>
                <w:sz w:val="24"/>
                <w:szCs w:val="24"/>
              </w:rPr>
              <w:t xml:space="preserve">Эта модель названа так, потому что в качестве дополнительного замка в ней используется хорошо известный специалистам замок Барьер 4 — один из самых устойчивых ко взлому на отечественном рынке. Не менее надежную защиту обеспечивает врезной Kale Kilit 252 R, оснащенный механизмом перекодировки. Оба замка относятся к 4-му, самому высокому классу взломостойкости. Дополнительной гарантией безопасности двери </w:t>
            </w:r>
            <w:r w:rsidRPr="0012482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Кондор</w:t>
            </w:r>
            <w:r w:rsidRPr="0012482C">
              <w:rPr>
                <w:rFonts w:ascii="Times New Roman" w:hAnsi="Times New Roman" w:cs="Times New Roman"/>
                <w:sz w:val="24"/>
                <w:szCs w:val="24"/>
              </w:rPr>
              <w:t xml:space="preserve"> выступают противосъемные штыри, значительно затрудняющие вскрытие двери простыми механическими методами. </w:t>
            </w:r>
          </w:p>
          <w:p w:rsidR="000E41F3" w:rsidRPr="0012482C" w:rsidRDefault="000E41F3" w:rsidP="0012482C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2482C">
              <w:rPr>
                <w:rFonts w:ascii="Times New Roman" w:hAnsi="Times New Roman" w:cs="Times New Roman"/>
                <w:sz w:val="24"/>
                <w:szCs w:val="24"/>
              </w:rPr>
              <w:t>Двери Кондор изготавливаются из двух стальных листов, толщина внешнего — 1,5 миллиметра, между которыми расположены ребра жесткости и несколько слоев утеплителя из минеральной ваты. Еще одно отличие всех дверей Кондор  — двойной контур уплотнения, который оставит снаружи все посторонние шумы и запахи, а также убережет дом от сквозняков. Для наблюдения за лестничной клеткой, установлен глазок широкого обзора Armadillo.</w:t>
            </w:r>
          </w:p>
          <w:p w:rsidR="000E41F3" w:rsidRPr="0012482C" w:rsidRDefault="000E41F3" w:rsidP="0012482C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2482C">
              <w:rPr>
                <w:rFonts w:ascii="Times New Roman" w:hAnsi="Times New Roman" w:cs="Times New Roman"/>
                <w:sz w:val="24"/>
                <w:szCs w:val="24"/>
              </w:rPr>
              <w:t>Декоративная отделка также достойна всяческих похвал и получила множество положительных отзывов. С внутренней стороны установлена сплошная МДФ-панель темного, насыщенного цвета Венге. Наружная часть двери покрыта огнеупорным порошковым напылением цвета Антик Медь. На выбор покупателям предлагаются ручки двух изысканных оттенков — Серебро и Хром. Дверь Кондор Барьер доступна в двух вариантах исполнения — с правосторонним и левосторонним открыванием.</w:t>
            </w:r>
          </w:p>
          <w:p w:rsidR="000E41F3" w:rsidRPr="0012482C" w:rsidRDefault="000E41F3" w:rsidP="0012482C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1248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Комплектация</w:t>
            </w:r>
          </w:p>
          <w:p w:rsidR="000E41F3" w:rsidRPr="0012482C" w:rsidRDefault="000E41F3" w:rsidP="0012482C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2482C">
              <w:rPr>
                <w:rFonts w:ascii="Times New Roman" w:hAnsi="Times New Roman" w:cs="Times New Roman"/>
                <w:sz w:val="24"/>
                <w:szCs w:val="24"/>
              </w:rPr>
              <w:t>Утепленное дверное полотно с порошковой краской.</w:t>
            </w:r>
          </w:p>
          <w:p w:rsidR="000E41F3" w:rsidRPr="0012482C" w:rsidRDefault="000E41F3" w:rsidP="0012482C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2482C">
              <w:rPr>
                <w:rFonts w:ascii="Times New Roman" w:hAnsi="Times New Roman" w:cs="Times New Roman"/>
                <w:sz w:val="24"/>
                <w:szCs w:val="24"/>
              </w:rPr>
              <w:t>Гнуто-сварной короб сложной конфигурации.</w:t>
            </w:r>
          </w:p>
          <w:p w:rsidR="000E41F3" w:rsidRPr="0012482C" w:rsidRDefault="000E41F3" w:rsidP="0012482C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2482C">
              <w:rPr>
                <w:rFonts w:ascii="Times New Roman" w:hAnsi="Times New Roman" w:cs="Times New Roman"/>
                <w:sz w:val="24"/>
                <w:szCs w:val="24"/>
              </w:rPr>
              <w:t>Одна МДФ панель цвета Венге.</w:t>
            </w:r>
          </w:p>
          <w:p w:rsidR="000E41F3" w:rsidRPr="0012482C" w:rsidRDefault="000E41F3" w:rsidP="0012482C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2482C">
              <w:rPr>
                <w:rFonts w:ascii="Times New Roman" w:hAnsi="Times New Roman" w:cs="Times New Roman"/>
                <w:sz w:val="24"/>
                <w:szCs w:val="24"/>
              </w:rPr>
              <w:t>Два разносистемных замка.</w:t>
            </w:r>
          </w:p>
          <w:p w:rsidR="000E41F3" w:rsidRPr="0012482C" w:rsidRDefault="000E41F3" w:rsidP="0012482C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2482C">
              <w:rPr>
                <w:rFonts w:ascii="Times New Roman" w:hAnsi="Times New Roman" w:cs="Times New Roman"/>
                <w:sz w:val="24"/>
                <w:szCs w:val="24"/>
              </w:rPr>
              <w:t>Противосъемные штыри.</w:t>
            </w:r>
          </w:p>
          <w:p w:rsidR="000E41F3" w:rsidRPr="0012482C" w:rsidRDefault="000E41F3" w:rsidP="0012482C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2482C">
              <w:rPr>
                <w:rFonts w:ascii="Times New Roman" w:hAnsi="Times New Roman" w:cs="Times New Roman"/>
                <w:sz w:val="24"/>
                <w:szCs w:val="24"/>
              </w:rPr>
              <w:t>Бронепакет на замок.</w:t>
            </w:r>
          </w:p>
          <w:p w:rsidR="000E41F3" w:rsidRPr="0012482C" w:rsidRDefault="000E41F3" w:rsidP="0012482C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2482C">
              <w:rPr>
                <w:rFonts w:ascii="Times New Roman" w:hAnsi="Times New Roman" w:cs="Times New Roman"/>
                <w:sz w:val="24"/>
                <w:szCs w:val="24"/>
              </w:rPr>
              <w:t>Усиленные подшипниковые петли.</w:t>
            </w:r>
          </w:p>
          <w:p w:rsidR="000E41F3" w:rsidRPr="0012482C" w:rsidRDefault="000E41F3" w:rsidP="0012482C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2482C">
              <w:rPr>
                <w:rFonts w:ascii="Times New Roman" w:hAnsi="Times New Roman" w:cs="Times New Roman"/>
                <w:sz w:val="24"/>
                <w:szCs w:val="24"/>
              </w:rPr>
              <w:t>Глазок и фурнитура.</w:t>
            </w:r>
          </w:p>
          <w:p w:rsidR="000E41F3" w:rsidRPr="0012482C" w:rsidRDefault="000E41F3" w:rsidP="0012482C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2482C">
              <w:rPr>
                <w:rFonts w:ascii="Times New Roman" w:hAnsi="Times New Roman" w:cs="Times New Roman"/>
                <w:sz w:val="24"/>
                <w:szCs w:val="24"/>
              </w:rPr>
              <w:t>Два контура уплотнения.</w:t>
            </w:r>
          </w:p>
          <w:p w:rsidR="000E41F3" w:rsidRPr="0012482C" w:rsidRDefault="000E41F3" w:rsidP="0012482C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1248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Конструкция Кондор Барьер</w:t>
            </w:r>
          </w:p>
          <w:p w:rsidR="000E41F3" w:rsidRPr="0012482C" w:rsidRDefault="000E41F3" w:rsidP="00124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62CE"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36" type="#_x0000_t75" alt="Схема двери Кондор Барьер" style="width:373.5pt;height:300pt">
                  <v:imagedata r:id="rId20" r:href="rId21"/>
                </v:shape>
              </w:pict>
            </w:r>
          </w:p>
          <w:p w:rsidR="000E41F3" w:rsidRPr="0012482C" w:rsidRDefault="000E41F3" w:rsidP="0012482C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1248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Технические характеристики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3183"/>
              <w:gridCol w:w="3431"/>
            </w:tblGrid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Гарантия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 лет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Размеры, мм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Ширина x Высота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780 х 2000860 х 2050900 х 2050960 х 2050990 х 2090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Производство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Страна производитель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Россия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Короб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70 мм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Дверное полотно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60 мм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Материал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Сталь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Исполнение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Левое, правое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металлических листов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 внешнего металлического листа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1.5 мм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 внутреннего листа стали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1.5 мм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ребер жесткости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15 шт.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Фурнитура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Цвет ручек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ХромСеребро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Безопасность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Бронепластина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Антивандальное покрытие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Противосъемные штыри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Комфорт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Глазок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Резиновый уплотнитель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Теплошумоизоляция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Есть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Усиленные петли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3 шт. 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Усиленные подшипниковые </w:t>
                  </w:r>
                </w:p>
              </w:tc>
            </w:tr>
          </w:tbl>
          <w:p w:rsidR="000E41F3" w:rsidRPr="0012482C" w:rsidRDefault="000E41F3" w:rsidP="0012482C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1248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Замки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2595"/>
              <w:gridCol w:w="1991"/>
              <w:gridCol w:w="1575"/>
            </w:tblGrid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Модель замка: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Барьер 4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Kale 252 R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37" type="#_x0000_t75" alt="Замок Барьер 4" style="width:96.75pt;height:55.5pt">
                        <v:imagedata r:id="rId22" r:href="rId23"/>
                      </v:shape>
                    </w:pic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38" type="#_x0000_t75" alt="Замок Kale 252 R" style="width:63pt;height:75pt">
                        <v:imagedata r:id="rId24" r:href="rId25"/>
                      </v:shape>
                    </w:pic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Значимость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основной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механизма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цилиндровый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цилиндровый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Класс взломостойкости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комбинаций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более 5 млн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Полуоборотов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ригелей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Вылет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32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Диаметр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Масса, кг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1,36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1,56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Ключей,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0E41F3" w:rsidRPr="0012482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Размеры,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120 х 80 х 60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2482C" w:rsidRDefault="000E41F3" w:rsidP="0012482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2482C">
                    <w:rPr>
                      <w:rFonts w:ascii="Times New Roman" w:hAnsi="Times New Roman" w:cs="Times New Roman"/>
                      <w:sz w:val="24"/>
                      <w:szCs w:val="24"/>
                    </w:rPr>
                    <w:t>159 х 97.5 х 22</w:t>
                  </w:r>
                </w:p>
              </w:tc>
            </w:tr>
          </w:tbl>
          <w:p w:rsidR="000E41F3" w:rsidRPr="006A5C04" w:rsidRDefault="000E41F3"/>
        </w:tc>
      </w:tr>
      <w:tr w:rsidR="000E41F3" w:rsidRPr="006A5C04">
        <w:trPr>
          <w:trHeight w:val="3440"/>
        </w:trPr>
        <w:tc>
          <w:tcPr>
            <w:tcW w:w="3852" w:type="dxa"/>
            <w:gridSpan w:val="2"/>
          </w:tcPr>
          <w:p w:rsidR="000E41F3" w:rsidRPr="006A5C04" w:rsidRDefault="000E41F3">
            <w:r>
              <w:pict>
                <v:shape id="_x0000_i1039" type="#_x0000_t75" style="width:99pt;height:222.75pt">
                  <v:imagedata r:id="rId26" o:title=""/>
                </v:shape>
              </w:pict>
            </w:r>
            <w:r w:rsidRPr="006A5C04">
              <w:t xml:space="preserve"> </w:t>
            </w:r>
            <w:r>
              <w:pict>
                <v:shape id="_x0000_i1040" type="#_x0000_t75" style="width:99pt;height:210pt">
                  <v:imagedata r:id="rId27" o:title=""/>
                </v:shape>
              </w:pict>
            </w:r>
          </w:p>
        </w:tc>
        <w:tc>
          <w:tcPr>
            <w:tcW w:w="6830" w:type="dxa"/>
          </w:tcPr>
          <w:p w:rsidR="000E41F3" w:rsidRPr="006A5C04" w:rsidRDefault="000E41F3" w:rsidP="00501D18">
            <w:pPr>
              <w:ind w:left="158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6A5C04">
              <w:rPr>
                <w:rFonts w:ascii="Arial" w:hAnsi="Arial" w:cs="Arial"/>
                <w:b/>
                <w:bCs/>
                <w:sz w:val="32"/>
                <w:szCs w:val="32"/>
              </w:rPr>
              <w:t>Кондор-5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93"/>
              <w:gridCol w:w="6521"/>
            </w:tblGrid>
            <w:tr w:rsidR="000E41F3" w:rsidRPr="0048302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83026" w:rsidRDefault="000E41F3" w:rsidP="0048302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D07EE0" w:rsidRDefault="000E41F3" w:rsidP="00D07EE0">
                  <w:pPr>
                    <w:spacing w:before="100" w:beforeAutospacing="1" w:after="100" w:afterAutospacing="1" w:line="240" w:lineRule="auto"/>
                    <w:outlineLvl w:val="1"/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D07EE0"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</w:rPr>
                    <w:t>Описание</w:t>
                  </w:r>
                </w:p>
                <w:p w:rsidR="000E41F3" w:rsidRPr="00D07EE0" w:rsidRDefault="000E41F3" w:rsidP="00D07EE0">
                  <w:p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Дверь Кондор 5</w:t>
                  </w: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 — самая простая и дешевая. Одна из двух дверей, производимых в Китае. При положительных отзывах, данная дверь рекомендована к установке в отапливаемых помещениях, преимущественно офисах.</w:t>
                  </w:r>
                </w:p>
                <w:p w:rsidR="000E41F3" w:rsidRPr="00D07EE0" w:rsidRDefault="000E41F3" w:rsidP="00D07EE0">
                  <w:p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Дверное полотно состоит из одного стального листа толщиной 1,2 миллиметра, усилено тремя ребрами жесткости. Они делают полотно двери более прочным и препятствуют деформации. Общая толщина полотна — 65 мм.</w:t>
                  </w:r>
                </w:p>
                <w:p w:rsidR="000E41F3" w:rsidRPr="00D07EE0" w:rsidRDefault="000E41F3" w:rsidP="00D07EE0">
                  <w:p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Для обеспечения большей надежности в дверь Кондор 5 установлены противосъемные штыри. Они обеспечивают защиту от выпиливания. Броненакладка укрепляет ручку. С внешней стороны дверь покрыта антивандальным покрытием, защищающим от влаги, солнечных лучей и перепадов температур. Благодаря ему дверь не поцарапается. </w:t>
                  </w:r>
                </w:p>
                <w:p w:rsidR="000E41F3" w:rsidRPr="00D07EE0" w:rsidRDefault="000E41F3" w:rsidP="00D07EE0">
                  <w:p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Теплошумоизоляция и резиновый уплотнитель обеспечат дополнительный комфорт. В квартире будет тепло, никакие сквозняки, пыль, шум с лестничной площадки не проникнут.</w:t>
                  </w:r>
                </w:p>
                <w:p w:rsidR="000E41F3" w:rsidRPr="00D07EE0" w:rsidRDefault="000E41F3" w:rsidP="00D07EE0">
                  <w:p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На дверь установлено два замка: сувальдный и цилиндровый. Такое сочетание считается самым надежным. Вы можете смело отправляться в отпуск или командировку, ваше имущество останется в безопасности.</w:t>
                  </w:r>
                </w:p>
                <w:p w:rsidR="000E41F3" w:rsidRPr="00D07EE0" w:rsidRDefault="000E41F3" w:rsidP="00D07EE0">
                  <w:p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Дверь отличается простым, универсальным дизайном. Внешнее полотно цвета Антик медь украсит площадку. Внутренняя МДФ панель цвета Махагон придаст уют. </w:t>
                  </w:r>
                </w:p>
                <w:p w:rsidR="000E41F3" w:rsidRPr="00D07EE0" w:rsidRDefault="000E41F3" w:rsidP="00D07EE0">
                  <w:p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Главное преимущество двери Кондор 5 — низкая цена. Данная дверь устанавливается только на анкера.</w:t>
                  </w:r>
                </w:p>
                <w:p w:rsidR="000E41F3" w:rsidRPr="00D07EE0" w:rsidRDefault="000E41F3" w:rsidP="00D07EE0">
                  <w:p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Если вам нужна надежная защита дома — мы рекомендуем обратить внимание на дверь Кондор 3, при незначительной разнице в цене (около 15%) данная дверь значительно превосходит по надежности и взломостойкости.</w:t>
                  </w:r>
                </w:p>
                <w:p w:rsidR="000E41F3" w:rsidRPr="00D07EE0" w:rsidRDefault="000E41F3" w:rsidP="00D07EE0">
                  <w:pPr>
                    <w:spacing w:before="100" w:beforeAutospacing="1" w:after="100" w:afterAutospacing="1" w:line="240" w:lineRule="auto"/>
                    <w:outlineLvl w:val="1"/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D07EE0"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</w:rPr>
                    <w:t>Комплектация</w:t>
                  </w:r>
                </w:p>
                <w:p w:rsidR="000E41F3" w:rsidRPr="00D07EE0" w:rsidRDefault="000E41F3" w:rsidP="00D07EE0">
                  <w:pPr>
                    <w:numPr>
                      <w:ilvl w:val="0"/>
                      <w:numId w:val="4"/>
                    </w:num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Утепленное дверное полотно с порошковой краской.</w:t>
                  </w:r>
                </w:p>
                <w:p w:rsidR="000E41F3" w:rsidRPr="00D07EE0" w:rsidRDefault="000E41F3" w:rsidP="00D07EE0">
                  <w:pPr>
                    <w:numPr>
                      <w:ilvl w:val="0"/>
                      <w:numId w:val="4"/>
                    </w:num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Гнуто-сварной короб сложной конфигурации.</w:t>
                  </w:r>
                </w:p>
                <w:p w:rsidR="000E41F3" w:rsidRPr="00D07EE0" w:rsidRDefault="000E41F3" w:rsidP="00D07EE0">
                  <w:pPr>
                    <w:numPr>
                      <w:ilvl w:val="0"/>
                      <w:numId w:val="4"/>
                    </w:num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Одна МДФ панель цвета Махагон.</w:t>
                  </w:r>
                </w:p>
                <w:p w:rsidR="000E41F3" w:rsidRPr="00D07EE0" w:rsidRDefault="000E41F3" w:rsidP="00D07EE0">
                  <w:pPr>
                    <w:numPr>
                      <w:ilvl w:val="0"/>
                      <w:numId w:val="4"/>
                    </w:num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Два разносистемных замка.</w:t>
                  </w:r>
                </w:p>
                <w:p w:rsidR="000E41F3" w:rsidRPr="00D07EE0" w:rsidRDefault="000E41F3" w:rsidP="00D07EE0">
                  <w:pPr>
                    <w:numPr>
                      <w:ilvl w:val="0"/>
                      <w:numId w:val="4"/>
                    </w:num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Противосъемные штыри.</w:t>
                  </w:r>
                </w:p>
                <w:p w:rsidR="000E41F3" w:rsidRPr="00D07EE0" w:rsidRDefault="000E41F3" w:rsidP="00D07EE0">
                  <w:pPr>
                    <w:numPr>
                      <w:ilvl w:val="0"/>
                      <w:numId w:val="4"/>
                    </w:num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Бронепакет на замок.</w:t>
                  </w:r>
                </w:p>
                <w:p w:rsidR="000E41F3" w:rsidRPr="00D07EE0" w:rsidRDefault="000E41F3" w:rsidP="00D07EE0">
                  <w:pPr>
                    <w:numPr>
                      <w:ilvl w:val="0"/>
                      <w:numId w:val="4"/>
                    </w:num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Усиленные подшипниковые петли.</w:t>
                  </w:r>
                </w:p>
                <w:p w:rsidR="000E41F3" w:rsidRPr="00D07EE0" w:rsidRDefault="000E41F3" w:rsidP="00D07EE0">
                  <w:pPr>
                    <w:numPr>
                      <w:ilvl w:val="0"/>
                      <w:numId w:val="4"/>
                    </w:num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Глазок и фурнитура.</w:t>
                  </w:r>
                </w:p>
                <w:p w:rsidR="000E41F3" w:rsidRPr="00D07EE0" w:rsidRDefault="000E41F3" w:rsidP="00D07EE0">
                  <w:pPr>
                    <w:numPr>
                      <w:ilvl w:val="0"/>
                      <w:numId w:val="4"/>
                    </w:numPr>
                    <w:spacing w:before="100" w:beforeAutospacing="1" w:after="100" w:afterAutospacing="1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07E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Два контура уплотнения.</w:t>
                  </w:r>
                </w:p>
                <w:p w:rsidR="000E41F3" w:rsidRPr="00D07EE0" w:rsidRDefault="000E41F3" w:rsidP="00D07EE0">
                  <w:pPr>
                    <w:spacing w:before="100" w:beforeAutospacing="1" w:after="100" w:afterAutospacing="1" w:line="240" w:lineRule="auto"/>
                    <w:outlineLvl w:val="1"/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D07EE0"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</w:rPr>
                    <w:t>Конструкция Кондор 5</w:t>
                  </w:r>
                </w:p>
                <w:p w:rsidR="000E41F3" w:rsidRPr="00D07EE0" w:rsidRDefault="000E41F3" w:rsidP="00D07EE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41" type="#_x0000_t75" alt="Схема двери Кондор 5" style="width:355.5pt;height:300pt">
                        <v:imagedata r:id="rId28" r:href="rId29"/>
                      </v:shape>
                    </w:pict>
                  </w:r>
                </w:p>
                <w:p w:rsidR="000E41F3" w:rsidRPr="00D07EE0" w:rsidRDefault="000E41F3" w:rsidP="00D07EE0">
                  <w:pPr>
                    <w:spacing w:before="100" w:beforeAutospacing="1" w:after="100" w:afterAutospacing="1" w:line="240" w:lineRule="auto"/>
                    <w:outlineLvl w:val="1"/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D07EE0"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</w:rPr>
                    <w:t>Технические характеристики</w:t>
                  </w: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0A0"/>
                  </w:tblPr>
                  <w:tblGrid>
                    <w:gridCol w:w="3326"/>
                    <w:gridCol w:w="3120"/>
                  </w:tblGrid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Гарантия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1 год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gridSpan w:val="2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Размеры, мм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Ширина x Высота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780 х 2000860 х 2050900 х 2050960 х 2050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gridSpan w:val="2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Производство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Страна производитель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Китай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gridSpan w:val="2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Короб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Толщина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70 мм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gridSpan w:val="2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Дверное полотно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Толщина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65 мм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Материал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Сталь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Исполнение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Левое, правое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Количество металлических листов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1 шт.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Толщина внешнего металлического листа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1.2 мм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Количество ребер жесткости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3 шт.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gridSpan w:val="2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Фурнитура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Цвет ручек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ХромСеребро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gridSpan w:val="2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Безопасность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Антивандальное покрытие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+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Противосъемные штыри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+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gridSpan w:val="2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Комфорт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Глазок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+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Резиновый уплотнитель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2 шт.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Теплошумоизоляция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Есть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gridSpan w:val="2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Усиленные петли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Количество петель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2 шт. 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Тип петель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Усиленные подшипниковые </w:t>
                        </w:r>
                      </w:p>
                    </w:tc>
                  </w:tr>
                </w:tbl>
                <w:p w:rsidR="000E41F3" w:rsidRPr="00D07EE0" w:rsidRDefault="000E41F3" w:rsidP="00D07EE0">
                  <w:pPr>
                    <w:spacing w:before="100" w:beforeAutospacing="1" w:after="100" w:afterAutospacing="1" w:line="240" w:lineRule="auto"/>
                    <w:outlineLvl w:val="1"/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D07EE0"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</w:rPr>
                    <w:t>Замки</w:t>
                  </w: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0A0"/>
                  </w:tblPr>
                  <w:tblGrid>
                    <w:gridCol w:w="2595"/>
                    <w:gridCol w:w="1800"/>
                    <w:gridCol w:w="1890"/>
                  </w:tblGrid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Модель замка: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MasterKey 252R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MasterKey 257R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4762CE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pict>
                            <v:shape id="_x0000_i1042" type="#_x0000_t75" alt="Замок MasterKey 252R" style="width:78.75pt;height:75pt">
                              <v:imagedata r:id="rId30" r:href="rId31"/>
                            </v:shape>
                          </w:pic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4762CE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pict>
                            <v:shape id="_x0000_i1043" type="#_x0000_t75" alt="Замок MasterKey 257R" style="width:90.75pt;height:75pt">
                              <v:imagedata r:id="rId32" r:href="rId33"/>
                            </v:shape>
                          </w:pic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Значимость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дополнительный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основной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Тип механизма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цилиндровый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сувальдный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Сувальд, шт.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Класс взломостойкости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Количество комбинаций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Полуоборотов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Количество ригелей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Вылет ригелей, мм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26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26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Диаметр ригелей, мм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16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16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Масса, кг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Ключей, шт.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</w:tr>
                  <w:tr w:rsidR="000E41F3" w:rsidRPr="00D07E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07EE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Размеры, мм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0E41F3" w:rsidRPr="00D07EE0" w:rsidRDefault="000E41F3" w:rsidP="00D07EE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0E41F3" w:rsidRPr="00483026" w:rsidRDefault="000E41F3" w:rsidP="0048302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0E41F3" w:rsidRPr="006A5C04" w:rsidRDefault="000E41F3"/>
        </w:tc>
      </w:tr>
      <w:tr w:rsidR="000E41F3" w:rsidRPr="006A5C04">
        <w:trPr>
          <w:gridBefore w:val="1"/>
          <w:wBefore w:w="36" w:type="dxa"/>
          <w:trHeight w:val="3440"/>
        </w:trPr>
        <w:tc>
          <w:tcPr>
            <w:tcW w:w="3816" w:type="dxa"/>
          </w:tcPr>
          <w:p w:rsidR="000E41F3" w:rsidRPr="006A5C04" w:rsidRDefault="000E41F3"/>
          <w:p w:rsidR="000E41F3" w:rsidRPr="006A5C04" w:rsidRDefault="000E41F3"/>
          <w:p w:rsidR="000E41F3" w:rsidRPr="006A5C04" w:rsidRDefault="000E41F3"/>
          <w:p w:rsidR="000E41F3" w:rsidRPr="006A5C04" w:rsidRDefault="000E41F3"/>
          <w:p w:rsidR="000E41F3" w:rsidRPr="006A5C04" w:rsidRDefault="000E41F3"/>
          <w:p w:rsidR="000E41F3" w:rsidRPr="006A5C04" w:rsidRDefault="000E41F3"/>
          <w:p w:rsidR="000E41F3" w:rsidRPr="006A5C04" w:rsidRDefault="000E41F3"/>
          <w:p w:rsidR="000E41F3" w:rsidRPr="006A5C04" w:rsidRDefault="000E41F3"/>
          <w:p w:rsidR="000E41F3" w:rsidRPr="006A5C04" w:rsidRDefault="000E41F3"/>
          <w:p w:rsidR="000E41F3" w:rsidRPr="006A5C04" w:rsidRDefault="000E41F3"/>
          <w:p w:rsidR="000E41F3" w:rsidRPr="006A5C04" w:rsidRDefault="000E41F3">
            <w:r>
              <w:pict>
                <v:shape id="_x0000_i1044" type="#_x0000_t75" style="width:207pt;height:222.75pt">
                  <v:imagedata r:id="rId34" o:title=""/>
                </v:shape>
              </w:pict>
            </w:r>
          </w:p>
          <w:p w:rsidR="000E41F3" w:rsidRPr="006A5C04" w:rsidRDefault="000E41F3">
            <w:r>
              <w:pict>
                <v:shape id="_x0000_i1045" type="#_x0000_t75" style="width:101.25pt;height:230.25pt">
                  <v:imagedata r:id="rId35" o:title=""/>
                </v:shape>
              </w:pict>
            </w:r>
            <w:r w:rsidRPr="006A5C04">
              <w:t xml:space="preserve"> </w:t>
            </w:r>
            <w:r>
              <w:pict>
                <v:shape id="_x0000_i1046" type="#_x0000_t75" style="width:101.25pt;height:222.75pt">
                  <v:imagedata r:id="rId36" o:title=""/>
                </v:shape>
              </w:pict>
            </w:r>
          </w:p>
        </w:tc>
        <w:tc>
          <w:tcPr>
            <w:tcW w:w="6830" w:type="dxa"/>
          </w:tcPr>
          <w:p w:rsidR="000E41F3" w:rsidRPr="006A5C04" w:rsidRDefault="000E41F3" w:rsidP="0047108A">
            <w:pPr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Pr="006A5C04" w:rsidRDefault="000E41F3" w:rsidP="0047108A">
            <w:pPr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Pr="006A5C04" w:rsidRDefault="000E41F3" w:rsidP="0047108A">
            <w:pPr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Pr="006A5C04" w:rsidRDefault="000E41F3" w:rsidP="0047108A">
            <w:pPr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Pr="006A5C04" w:rsidRDefault="000E41F3" w:rsidP="0047108A">
            <w:pPr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Pr="006A5C04" w:rsidRDefault="000E41F3" w:rsidP="0047108A">
            <w:pPr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Pr="006A5C04" w:rsidRDefault="000E41F3" w:rsidP="0047108A">
            <w:pPr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Pr="006A5C04" w:rsidRDefault="000E41F3" w:rsidP="0047108A">
            <w:pPr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Pr="006A5C04" w:rsidRDefault="000E41F3" w:rsidP="0047108A">
            <w:pPr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Pr="006A5C04" w:rsidRDefault="000E41F3" w:rsidP="0047108A">
            <w:pPr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Pr="006A5C04" w:rsidRDefault="000E41F3" w:rsidP="0047108A">
            <w:pPr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Default="000E41F3" w:rsidP="00BC6319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Pr="006A5C04" w:rsidRDefault="000E41F3" w:rsidP="00BC6319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Pr="006A5C04" w:rsidRDefault="000E41F3" w:rsidP="005874E9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6A5C04">
              <w:rPr>
                <w:rFonts w:ascii="Arial" w:hAnsi="Arial" w:cs="Arial"/>
                <w:b/>
                <w:bCs/>
                <w:sz w:val="32"/>
                <w:szCs w:val="32"/>
              </w:rPr>
              <w:t>Кондор-3</w:t>
            </w:r>
          </w:p>
          <w:p w:rsidR="000E41F3" w:rsidRPr="00573010" w:rsidRDefault="000E41F3" w:rsidP="00573010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73010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Описание</w:t>
            </w:r>
          </w:p>
          <w:p w:rsidR="000E41F3" w:rsidRPr="00573010" w:rsidRDefault="000E41F3" w:rsidP="00573010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010">
              <w:rPr>
                <w:rFonts w:ascii="Times New Roman" w:hAnsi="Times New Roman" w:cs="Times New Roman"/>
                <w:sz w:val="24"/>
                <w:szCs w:val="24"/>
              </w:rPr>
              <w:t>Дверное полотно Кондор 3 изготовлено из стального листа увеличенной толщины и заполнено минеральной ватой, которая сохраняет тепло и эффективно гасит раздражающие внешние шумы. Коробка Кондор 3 устанавливается на три подшипниковые петли, благодаря чему обеспечивается идеально ровное и точное положение двери в проеме, легкость и бесшумность открывания.</w:t>
            </w:r>
          </w:p>
          <w:p w:rsidR="000E41F3" w:rsidRPr="00573010" w:rsidRDefault="000E41F3" w:rsidP="00573010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01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Главное преимущество двери Кондор 3 — наличие двух замков Гардиан.</w:t>
            </w:r>
            <w:r w:rsidRPr="00573010">
              <w:rPr>
                <w:rFonts w:ascii="Times New Roman" w:hAnsi="Times New Roman" w:cs="Times New Roman"/>
                <w:sz w:val="24"/>
                <w:szCs w:val="24"/>
              </w:rPr>
              <w:t xml:space="preserve"> Замки российской компании по отзывам считаются одними из самых надежных на рынке — они не раз удостаивались высоких оценок экспертов по результатам тестов на взломостойкость. Комбинация сувальдного и цилиндрового замков в сочетании с противосъемными штырями и ребрами жесткости обеспечивает защиту, непреодолимую для абсолютного большинства взломщиков. В качестве дополнительного элемента безопасности используется ночная задвижка, а глазок с широким обзором позволит жильцам с легкостью отличить званых гостей от непрошеных.</w:t>
            </w:r>
          </w:p>
          <w:p w:rsidR="000E41F3" w:rsidRPr="00573010" w:rsidRDefault="000E41F3" w:rsidP="00573010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010">
              <w:rPr>
                <w:rFonts w:ascii="Times New Roman" w:hAnsi="Times New Roman" w:cs="Times New Roman"/>
                <w:sz w:val="24"/>
                <w:szCs w:val="24"/>
              </w:rPr>
              <w:t>Входная Дверь — это не только защита и залог безопасности, но и важный элемент интерьера, который может сделать вашу квартиру уютной и изысканной или же, напротив, придать ей нежилой и угрюмый вид. К счастью, дверь Кондор 3, помимо отличных противовзломных характеристик, может похвастаться и привлекательной «внешностью». Снаружи она покрыта антивандальной краской антик медь, а внутреннюю сторону двери украшает прекрасная МДФ панель цвета «Миланский орех». Вдобавок к этому, на дверь Кондор 3 устанавливается качественная фурнитура и ручки в исполнении — Золото или Серебро.</w:t>
            </w:r>
          </w:p>
          <w:p w:rsidR="000E41F3" w:rsidRPr="00573010" w:rsidRDefault="000E41F3" w:rsidP="00573010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73010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Комплектация</w:t>
            </w:r>
          </w:p>
          <w:p w:rsidR="000E41F3" w:rsidRPr="00573010" w:rsidRDefault="000E41F3" w:rsidP="00573010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010">
              <w:rPr>
                <w:rFonts w:ascii="Times New Roman" w:hAnsi="Times New Roman" w:cs="Times New Roman"/>
                <w:sz w:val="24"/>
                <w:szCs w:val="24"/>
              </w:rPr>
              <w:t>Утепленное дверное полотно с порошковой краской.</w:t>
            </w:r>
          </w:p>
          <w:p w:rsidR="000E41F3" w:rsidRPr="00573010" w:rsidRDefault="000E41F3" w:rsidP="00573010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010">
              <w:rPr>
                <w:rFonts w:ascii="Times New Roman" w:hAnsi="Times New Roman" w:cs="Times New Roman"/>
                <w:sz w:val="24"/>
                <w:szCs w:val="24"/>
              </w:rPr>
              <w:t>Гнуто-сварной короб сложной конфигурации.</w:t>
            </w:r>
          </w:p>
          <w:p w:rsidR="000E41F3" w:rsidRPr="00573010" w:rsidRDefault="000E41F3" w:rsidP="00573010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010">
              <w:rPr>
                <w:rFonts w:ascii="Times New Roman" w:hAnsi="Times New Roman" w:cs="Times New Roman"/>
                <w:sz w:val="24"/>
                <w:szCs w:val="24"/>
              </w:rPr>
              <w:t>Одна МДФ панель цвета Миланский орех.</w:t>
            </w:r>
          </w:p>
          <w:p w:rsidR="000E41F3" w:rsidRPr="00573010" w:rsidRDefault="000E41F3" w:rsidP="00573010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010">
              <w:rPr>
                <w:rFonts w:ascii="Times New Roman" w:hAnsi="Times New Roman" w:cs="Times New Roman"/>
                <w:sz w:val="24"/>
                <w:szCs w:val="24"/>
              </w:rPr>
              <w:t>Два разносистемных замка.</w:t>
            </w:r>
          </w:p>
          <w:p w:rsidR="000E41F3" w:rsidRPr="00573010" w:rsidRDefault="000E41F3" w:rsidP="00573010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010">
              <w:rPr>
                <w:rFonts w:ascii="Times New Roman" w:hAnsi="Times New Roman" w:cs="Times New Roman"/>
                <w:sz w:val="24"/>
                <w:szCs w:val="24"/>
              </w:rPr>
              <w:t>Противосъемные штыри.</w:t>
            </w:r>
          </w:p>
          <w:p w:rsidR="000E41F3" w:rsidRPr="00573010" w:rsidRDefault="000E41F3" w:rsidP="00573010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010">
              <w:rPr>
                <w:rFonts w:ascii="Times New Roman" w:hAnsi="Times New Roman" w:cs="Times New Roman"/>
                <w:sz w:val="24"/>
                <w:szCs w:val="24"/>
              </w:rPr>
              <w:t>Бронепакет на замок.</w:t>
            </w:r>
          </w:p>
          <w:p w:rsidR="000E41F3" w:rsidRPr="00573010" w:rsidRDefault="000E41F3" w:rsidP="00573010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010">
              <w:rPr>
                <w:rFonts w:ascii="Times New Roman" w:hAnsi="Times New Roman" w:cs="Times New Roman"/>
                <w:sz w:val="24"/>
                <w:szCs w:val="24"/>
              </w:rPr>
              <w:t>Усиленные подшипниковые петли.</w:t>
            </w:r>
          </w:p>
          <w:p w:rsidR="000E41F3" w:rsidRPr="00573010" w:rsidRDefault="000E41F3" w:rsidP="00573010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010">
              <w:rPr>
                <w:rFonts w:ascii="Times New Roman" w:hAnsi="Times New Roman" w:cs="Times New Roman"/>
                <w:sz w:val="24"/>
                <w:szCs w:val="24"/>
              </w:rPr>
              <w:t>Глазок и фурнитура.</w:t>
            </w:r>
          </w:p>
          <w:p w:rsidR="000E41F3" w:rsidRPr="00573010" w:rsidRDefault="000E41F3" w:rsidP="00573010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010">
              <w:rPr>
                <w:rFonts w:ascii="Times New Roman" w:hAnsi="Times New Roman" w:cs="Times New Roman"/>
                <w:sz w:val="24"/>
                <w:szCs w:val="24"/>
              </w:rPr>
              <w:t>Два контура уплотнения.</w:t>
            </w:r>
          </w:p>
          <w:p w:rsidR="000E41F3" w:rsidRPr="00573010" w:rsidRDefault="000E41F3" w:rsidP="00573010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73010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Конструкция Кондор 3</w:t>
            </w:r>
          </w:p>
          <w:p w:rsidR="000E41F3" w:rsidRPr="00573010" w:rsidRDefault="000E41F3" w:rsidP="005730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62CE"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47" type="#_x0000_t75" alt="Схема двери Кондор 3" style="width:378pt;height:300pt">
                  <v:imagedata r:id="rId37" r:href="rId38"/>
                </v:shape>
              </w:pict>
            </w:r>
          </w:p>
          <w:p w:rsidR="000E41F3" w:rsidRPr="00573010" w:rsidRDefault="000E41F3" w:rsidP="00573010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73010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Технические характеристики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82"/>
              <w:gridCol w:w="2875"/>
              <w:gridCol w:w="3657"/>
            </w:tblGrid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Гарантия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 лет 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gridSpan w:val="3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Размеры, мм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Ширина x Высота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780 х 2000860 х 2050900 х 2050960 х 2050990 х 20901080 х 2100 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gridSpan w:val="3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Производство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Страна производитель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Россия 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gridSpan w:val="3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Короб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70 мм 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gridSpan w:val="3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Дверное полотно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60 мм 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Материал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Сталь 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Исполнение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Левое, правое 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металлических листов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 шт. 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 внешнего металлического листа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1.5 мм 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ребер жесткости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3 шт. 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gridSpan w:val="3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Фурнитура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Цвет ручек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ХромСереброЗолото </w:t>
                  </w:r>
                </w:p>
              </w:tc>
            </w:tr>
            <w:tr w:rsidR="000E41F3" w:rsidRPr="00573010">
              <w:trPr>
                <w:gridBefore w:val="1"/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Безопасность</w:t>
                  </w:r>
                </w:p>
              </w:tc>
            </w:tr>
            <w:tr w:rsidR="000E41F3" w:rsidRPr="00573010">
              <w:trPr>
                <w:gridBefore w:val="1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Бронепластина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573010">
              <w:trPr>
                <w:gridBefore w:val="1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Антивандальное покрытие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573010">
              <w:trPr>
                <w:gridBefore w:val="1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Противосъемные штыри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573010">
              <w:trPr>
                <w:gridBefore w:val="1"/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Комфорт</w:t>
                  </w:r>
                </w:p>
              </w:tc>
            </w:tr>
            <w:tr w:rsidR="000E41F3" w:rsidRPr="00573010">
              <w:trPr>
                <w:gridBefore w:val="1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Глазок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573010">
              <w:trPr>
                <w:gridBefore w:val="1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Резиновый уплотнитель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573010">
              <w:trPr>
                <w:gridBefore w:val="1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Теплошумоизоляция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Есть </w:t>
                  </w:r>
                </w:p>
              </w:tc>
            </w:tr>
            <w:tr w:rsidR="000E41F3" w:rsidRPr="00573010">
              <w:trPr>
                <w:gridBefore w:val="1"/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Усиленные петли</w:t>
                  </w:r>
                </w:p>
              </w:tc>
            </w:tr>
            <w:tr w:rsidR="000E41F3" w:rsidRPr="00573010">
              <w:trPr>
                <w:gridBefore w:val="1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3 шт. </w:t>
                  </w:r>
                </w:p>
              </w:tc>
            </w:tr>
            <w:tr w:rsidR="000E41F3" w:rsidRPr="00573010">
              <w:trPr>
                <w:gridBefore w:val="1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Усиленные подшипниковые </w:t>
                  </w:r>
                </w:p>
              </w:tc>
            </w:tr>
          </w:tbl>
          <w:p w:rsidR="000E41F3" w:rsidRPr="00573010" w:rsidRDefault="000E41F3" w:rsidP="00573010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73010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Замки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2595"/>
              <w:gridCol w:w="1890"/>
              <w:gridCol w:w="1905"/>
            </w:tblGrid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Модель замка: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Гардиан 32.01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Гардиан 30.11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48" type="#_x0000_t75" alt="Замок Гардиан 32.01" style="width:91.5pt;height:73.5pt">
                        <v:imagedata r:id="rId39" r:href="rId40"/>
                      </v:shape>
                    </w:pic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49" type="#_x0000_t75" alt="Замок Гардиан 30.11" style="width:91.5pt;height:73.5pt">
                        <v:imagedata r:id="rId41" r:href="rId42"/>
                      </v:shape>
                    </w:pic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Значимость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основной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механизма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цилиндровый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сувальдный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Класс взломостойкости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комбинаций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более 1,6 млн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более 1,6 млн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Полуоборотов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ригелей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Вылет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Диаметр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15,8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15,8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Масса, кг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0,87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1,29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Ключей,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0E41F3" w:rsidRPr="00573010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Размеры,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104 х 97,5 х 22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3010" w:rsidRDefault="000E41F3" w:rsidP="0057301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3010">
                    <w:rPr>
                      <w:rFonts w:ascii="Times New Roman" w:hAnsi="Times New Roman" w:cs="Times New Roman"/>
                      <w:sz w:val="24"/>
                      <w:szCs w:val="24"/>
                    </w:rPr>
                    <w:t>138 х 97,5 х 22</w:t>
                  </w:r>
                </w:p>
              </w:tc>
            </w:tr>
          </w:tbl>
          <w:p w:rsidR="000E41F3" w:rsidRPr="006A5C04" w:rsidRDefault="000E41F3" w:rsidP="00501D18">
            <w:pPr>
              <w:ind w:left="158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</w:tr>
      <w:tr w:rsidR="000E41F3" w:rsidRPr="006A5C04">
        <w:trPr>
          <w:gridBefore w:val="1"/>
          <w:wBefore w:w="36" w:type="dxa"/>
          <w:trHeight w:val="90"/>
        </w:trPr>
        <w:tc>
          <w:tcPr>
            <w:tcW w:w="3816" w:type="dxa"/>
          </w:tcPr>
          <w:p w:rsidR="000E41F3" w:rsidRPr="006A5C04" w:rsidRDefault="000E41F3">
            <w:r>
              <w:pict>
                <v:shape id="_x0000_i1050" type="#_x0000_t75" style="width:102.75pt;height:237pt">
                  <v:imagedata r:id="rId43" o:title=""/>
                </v:shape>
              </w:pict>
            </w:r>
            <w:r w:rsidRPr="006A5C04">
              <w:t xml:space="preserve"> </w:t>
            </w:r>
            <w:r>
              <w:pict>
                <v:shape id="_x0000_i1051" type="#_x0000_t75" style="width:99pt;height:237pt">
                  <v:imagedata r:id="rId44" o:title=""/>
                </v:shape>
              </w:pict>
            </w:r>
          </w:p>
        </w:tc>
        <w:tc>
          <w:tcPr>
            <w:tcW w:w="6830" w:type="dxa"/>
          </w:tcPr>
          <w:p w:rsidR="000E41F3" w:rsidRPr="006A5C04" w:rsidRDefault="000E41F3" w:rsidP="00DA10A3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6A5C04">
              <w:rPr>
                <w:rFonts w:ascii="Arial" w:hAnsi="Arial" w:cs="Arial"/>
                <w:b/>
                <w:bCs/>
                <w:sz w:val="32"/>
                <w:szCs w:val="32"/>
              </w:rPr>
              <w:t>Кондор-7</w:t>
            </w:r>
          </w:p>
          <w:p w:rsidR="000E41F3" w:rsidRPr="006C5C48" w:rsidRDefault="000E41F3" w:rsidP="006C5C48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6C5C48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Описание</w:t>
            </w:r>
          </w:p>
          <w:p w:rsidR="000E41F3" w:rsidRPr="006C5C48" w:rsidRDefault="000E41F3" w:rsidP="006C5C48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C48">
              <w:rPr>
                <w:rFonts w:ascii="Times New Roman" w:hAnsi="Times New Roman" w:cs="Times New Roman"/>
                <w:sz w:val="24"/>
                <w:szCs w:val="24"/>
              </w:rPr>
              <w:t>Кондор 7 — металлическая дверь для тех, кому недостаточно стандартных средств защиты от взлома. Главное преимущество этой модели по сравнению с большинством дверей комфорт-класса — наличие двух замков Гардиан разных типов. В качестве основного используется Гардиан 30.11, сувальдный механизм которого имеет второй класс взломостойкости. Дополнительный цилиндровый замок Гардиан 32.01 относится к четвертому классу. Модель оснащена противосъемными штырями — специальными приспособлениями, которые препятствуют снятию или срезанию полотна с петель, один из самых простых и распространенных методов взлома.</w:t>
            </w:r>
          </w:p>
          <w:p w:rsidR="000E41F3" w:rsidRPr="006C5C48" w:rsidRDefault="000E41F3" w:rsidP="006C5C48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C48">
              <w:rPr>
                <w:rFonts w:ascii="Times New Roman" w:hAnsi="Times New Roman" w:cs="Times New Roman"/>
                <w:sz w:val="24"/>
                <w:szCs w:val="24"/>
              </w:rPr>
              <w:t>Дверное полотно состоит из листа стали толщиной 1,5 миллиметра, трех ребер жесткости. Общая толщина — 60 миллиметров.</w:t>
            </w:r>
          </w:p>
          <w:p w:rsidR="000E41F3" w:rsidRPr="006C5C48" w:rsidRDefault="000E41F3" w:rsidP="006C5C48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C48">
              <w:rPr>
                <w:rFonts w:ascii="Times New Roman" w:hAnsi="Times New Roman" w:cs="Times New Roman"/>
                <w:sz w:val="24"/>
                <w:szCs w:val="24"/>
              </w:rPr>
              <w:t>Главный отзыв покупателей — дверь Кондор 7 не только надежно защищает, но и отлично выглядит. Снаружи она покрыта специальной краской, имитирующей благородный цвет и поверхность старой меди. Антивандальное покрытие устойчиво к появлению царапин, к воздействию холода, влаги и даже высокой температуры: оно годами сохраняет первоначальный вид и защищает металл от разрушения.</w:t>
            </w:r>
          </w:p>
          <w:p w:rsidR="000E41F3" w:rsidRPr="006C5C48" w:rsidRDefault="000E41F3" w:rsidP="006C5C48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C48">
              <w:rPr>
                <w:rFonts w:ascii="Times New Roman" w:hAnsi="Times New Roman" w:cs="Times New Roman"/>
                <w:sz w:val="24"/>
                <w:szCs w:val="24"/>
              </w:rPr>
              <w:t>На внутренней стороне двери закреплена декоративная МДФ-панель с рельефным узором. Фурнитура золотистого цвета прекрасно сочетается с панелью цвета «Грецкий Орех» и придает двери солидный и изысканный вид.</w:t>
            </w:r>
          </w:p>
          <w:p w:rsidR="000E41F3" w:rsidRPr="006C5C48" w:rsidRDefault="000E41F3" w:rsidP="006C5C48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C48">
              <w:rPr>
                <w:rFonts w:ascii="Times New Roman" w:hAnsi="Times New Roman" w:cs="Times New Roman"/>
                <w:sz w:val="24"/>
                <w:szCs w:val="24"/>
              </w:rPr>
              <w:t>Дверь Кондор 7 отлично подходит для установки в офисах и бизнес-центрах, может использоваться в качестве наружной двери в жилых многоквартирных домах.</w:t>
            </w:r>
          </w:p>
          <w:p w:rsidR="000E41F3" w:rsidRPr="006C5C48" w:rsidRDefault="000E41F3" w:rsidP="006C5C48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6C5C48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Комплектация</w:t>
            </w:r>
          </w:p>
          <w:p w:rsidR="000E41F3" w:rsidRPr="006C5C48" w:rsidRDefault="000E41F3" w:rsidP="006C5C48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C48">
              <w:rPr>
                <w:rFonts w:ascii="Times New Roman" w:hAnsi="Times New Roman" w:cs="Times New Roman"/>
                <w:sz w:val="24"/>
                <w:szCs w:val="24"/>
              </w:rPr>
              <w:t>Утепленное дверное полотно с порошковой краской.</w:t>
            </w:r>
          </w:p>
          <w:p w:rsidR="000E41F3" w:rsidRPr="006C5C48" w:rsidRDefault="000E41F3" w:rsidP="006C5C48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C48">
              <w:rPr>
                <w:rFonts w:ascii="Times New Roman" w:hAnsi="Times New Roman" w:cs="Times New Roman"/>
                <w:sz w:val="24"/>
                <w:szCs w:val="24"/>
              </w:rPr>
              <w:t>Гнуто-сварной короб сложной конфигурации.</w:t>
            </w:r>
          </w:p>
          <w:p w:rsidR="000E41F3" w:rsidRPr="006C5C48" w:rsidRDefault="000E41F3" w:rsidP="006C5C48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C48">
              <w:rPr>
                <w:rFonts w:ascii="Times New Roman" w:hAnsi="Times New Roman" w:cs="Times New Roman"/>
                <w:sz w:val="24"/>
                <w:szCs w:val="24"/>
              </w:rPr>
              <w:t>Одна МДФ панель цвета Грецкий орех.</w:t>
            </w:r>
          </w:p>
          <w:p w:rsidR="000E41F3" w:rsidRPr="006C5C48" w:rsidRDefault="000E41F3" w:rsidP="006C5C48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C48">
              <w:rPr>
                <w:rFonts w:ascii="Times New Roman" w:hAnsi="Times New Roman" w:cs="Times New Roman"/>
                <w:sz w:val="24"/>
                <w:szCs w:val="24"/>
              </w:rPr>
              <w:t>Два разносистемных замка.</w:t>
            </w:r>
          </w:p>
          <w:p w:rsidR="000E41F3" w:rsidRPr="006C5C48" w:rsidRDefault="000E41F3" w:rsidP="006C5C48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C48">
              <w:rPr>
                <w:rFonts w:ascii="Times New Roman" w:hAnsi="Times New Roman" w:cs="Times New Roman"/>
                <w:sz w:val="24"/>
                <w:szCs w:val="24"/>
              </w:rPr>
              <w:t>Противосъемные штыри.</w:t>
            </w:r>
          </w:p>
          <w:p w:rsidR="000E41F3" w:rsidRPr="006C5C48" w:rsidRDefault="000E41F3" w:rsidP="006C5C48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C48">
              <w:rPr>
                <w:rFonts w:ascii="Times New Roman" w:hAnsi="Times New Roman" w:cs="Times New Roman"/>
                <w:sz w:val="24"/>
                <w:szCs w:val="24"/>
              </w:rPr>
              <w:t>Бронепакет на замок.</w:t>
            </w:r>
          </w:p>
          <w:p w:rsidR="000E41F3" w:rsidRPr="006C5C48" w:rsidRDefault="000E41F3" w:rsidP="006C5C48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C48">
              <w:rPr>
                <w:rFonts w:ascii="Times New Roman" w:hAnsi="Times New Roman" w:cs="Times New Roman"/>
                <w:sz w:val="24"/>
                <w:szCs w:val="24"/>
              </w:rPr>
              <w:t>Усиленные подшипниковые петли.</w:t>
            </w:r>
          </w:p>
          <w:p w:rsidR="000E41F3" w:rsidRPr="006C5C48" w:rsidRDefault="000E41F3" w:rsidP="006C5C48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C48">
              <w:rPr>
                <w:rFonts w:ascii="Times New Roman" w:hAnsi="Times New Roman" w:cs="Times New Roman"/>
                <w:sz w:val="24"/>
                <w:szCs w:val="24"/>
              </w:rPr>
              <w:t>Глазок и фурнитура.</w:t>
            </w:r>
          </w:p>
          <w:p w:rsidR="000E41F3" w:rsidRPr="006C5C48" w:rsidRDefault="000E41F3" w:rsidP="006C5C48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C48">
              <w:rPr>
                <w:rFonts w:ascii="Times New Roman" w:hAnsi="Times New Roman" w:cs="Times New Roman"/>
                <w:sz w:val="24"/>
                <w:szCs w:val="24"/>
              </w:rPr>
              <w:t>Два контура уплотнения.</w:t>
            </w:r>
          </w:p>
          <w:p w:rsidR="000E41F3" w:rsidRPr="006C5C48" w:rsidRDefault="000E41F3" w:rsidP="006C5C48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6C5C48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Конструкция Кондор 7</w:t>
            </w:r>
          </w:p>
          <w:p w:rsidR="000E41F3" w:rsidRPr="006C5C48" w:rsidRDefault="000E41F3" w:rsidP="006C5C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62CE"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52" type="#_x0000_t75" alt="Схема двери Кондор 7" style="width:351pt;height:300pt">
                  <v:imagedata r:id="rId45" r:href="rId46"/>
                </v:shape>
              </w:pict>
            </w:r>
          </w:p>
          <w:p w:rsidR="000E41F3" w:rsidRPr="006C5C48" w:rsidRDefault="000E41F3" w:rsidP="006C5C48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6C5C48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Технические характеристики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2929"/>
              <w:gridCol w:w="3685"/>
            </w:tblGrid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Гарантия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 лет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Размеры, мм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Ширина x Высота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780 х 2000860 х 2050900 х 2050960 х 2050990 х 20901080 х 2100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Производство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Страна производитель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Россия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Короб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70 мм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Дверное полотно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60 мм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Материал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Сталь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Исполнение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Левое, правое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металлических листов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 шт.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 внешнего металлического листа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1.5 мм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ребер жесткости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3 шт.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Фурнитура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Цвет ручек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ХромСереброЗолото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Безопасность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Бронепластина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Антивандальное покрытие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Противосъемные штыри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Комфорт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Глазок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Резиновый уплотнитель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Теплошумоизоляция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Есть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Усиленные петли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3 шт. 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Усиленные подшипниковые </w:t>
                  </w:r>
                </w:p>
              </w:tc>
            </w:tr>
          </w:tbl>
          <w:p w:rsidR="000E41F3" w:rsidRPr="006C5C48" w:rsidRDefault="000E41F3" w:rsidP="006C5C48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6C5C48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Замки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2595"/>
              <w:gridCol w:w="1890"/>
              <w:gridCol w:w="1905"/>
            </w:tblGrid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Модель замка: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Гардиан 32.01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Гардиан 30.11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53" type="#_x0000_t75" alt="Замок Гардиан 32.01" style="width:91.5pt;height:73.5pt">
                        <v:imagedata r:id="rId39" r:href="rId47"/>
                      </v:shape>
                    </w:pic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54" type="#_x0000_t75" alt="Замок Гардиан 30.11" style="width:91.5pt;height:73.5pt">
                        <v:imagedata r:id="rId41" r:href="rId48"/>
                      </v:shape>
                    </w:pic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Значимость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основной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механизма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цилиндровый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сувальдный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Класс взломостойкости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комбинаций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более 1,6 млн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более 1,6 млн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Полуоборотов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ригелей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Вылет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Диаметр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15,8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15,8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Масса, кг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0,87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1,29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Ключей,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0E41F3" w:rsidRPr="006C5C4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Размеры,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104 х 97,5 х 22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C5C48" w:rsidRDefault="000E41F3" w:rsidP="006C5C4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C5C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138 х 97,5 х 22</w:t>
                  </w:r>
                </w:p>
              </w:tc>
            </w:tr>
          </w:tbl>
          <w:p w:rsidR="000E41F3" w:rsidRPr="00CB0853" w:rsidRDefault="000E41F3" w:rsidP="00CB0853">
            <w:pPr>
              <w:spacing w:after="0" w:line="240" w:lineRule="auto"/>
              <w:ind w:left="158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0E41F3" w:rsidRPr="006A5C04">
        <w:trPr>
          <w:gridBefore w:val="1"/>
          <w:wBefore w:w="36" w:type="dxa"/>
          <w:trHeight w:val="7368"/>
        </w:trPr>
        <w:tc>
          <w:tcPr>
            <w:tcW w:w="3816" w:type="dxa"/>
          </w:tcPr>
          <w:p w:rsidR="000E41F3" w:rsidRPr="006A5C04" w:rsidRDefault="000E41F3">
            <w:r>
              <w:pict>
                <v:shape id="_x0000_i1055" type="#_x0000_t75" style="width:204pt;height:284.25pt">
                  <v:imagedata r:id="rId49" o:title=""/>
                </v:shape>
              </w:pict>
            </w:r>
          </w:p>
          <w:p w:rsidR="000E41F3" w:rsidRDefault="000E41F3">
            <w:r>
              <w:t>860*2050*75 мм (R/L)</w:t>
            </w:r>
          </w:p>
          <w:p w:rsidR="000E41F3" w:rsidRDefault="000E41F3" w:rsidP="00F73FA5">
            <w:r w:rsidRPr="00F73FA5">
              <w:t xml:space="preserve">960*2050*75 мм </w:t>
            </w:r>
            <w:r>
              <w:t>(R/L)</w:t>
            </w:r>
          </w:p>
          <w:p w:rsidR="000E41F3" w:rsidRPr="006A5C04" w:rsidRDefault="000E41F3">
            <w:r>
              <w:t>990*2090*75 мм (R/L)</w:t>
            </w:r>
          </w:p>
        </w:tc>
        <w:tc>
          <w:tcPr>
            <w:tcW w:w="6830" w:type="dxa"/>
          </w:tcPr>
          <w:p w:rsidR="000E41F3" w:rsidRPr="006A5C04" w:rsidRDefault="000E41F3" w:rsidP="00DA10A3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6A5C04">
              <w:rPr>
                <w:rFonts w:ascii="Arial" w:hAnsi="Arial" w:cs="Arial"/>
                <w:b/>
                <w:bCs/>
                <w:sz w:val="32"/>
                <w:szCs w:val="32"/>
              </w:rPr>
              <w:t>Кондор ХРОМ</w:t>
            </w:r>
          </w:p>
          <w:p w:rsidR="000E41F3" w:rsidRPr="004B2D9E" w:rsidRDefault="000E41F3" w:rsidP="004B2D9E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4B2D9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Описание</w:t>
            </w:r>
          </w:p>
          <w:p w:rsidR="000E41F3" w:rsidRPr="004B2D9E" w:rsidRDefault="000E41F3" w:rsidP="004B2D9E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2D9E">
              <w:rPr>
                <w:rFonts w:ascii="Times New Roman" w:hAnsi="Times New Roman" w:cs="Times New Roman"/>
                <w:sz w:val="24"/>
                <w:szCs w:val="24"/>
              </w:rPr>
              <w:t>Кондор Хром — недорогая, но качественная дверь. Она отлично защитит Ваш дом от взломов и проникновений и станет модным украшением интерьера. Эта модель — надежность и качество, доступное каждому.</w:t>
            </w:r>
          </w:p>
          <w:p w:rsidR="000E41F3" w:rsidRPr="004B2D9E" w:rsidRDefault="000E41F3" w:rsidP="004B2D9E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2D9E">
              <w:rPr>
                <w:rFonts w:ascii="Times New Roman" w:hAnsi="Times New Roman" w:cs="Times New Roman"/>
                <w:sz w:val="24"/>
                <w:szCs w:val="24"/>
              </w:rPr>
              <w:t>Кондор Хром — дверь, имеющая усиленный гнуто-сварный корпус. Толщина — 85 мм. В дверное полотно встроен металлический лист толщиной 1,8 мм. Кроме того, в полотно установлено пятнадцать ребер жесткости, что делает дверь еще более надежной. Как и всех моделях, на эту установлены броненакладка, бронечашка на сердечник замка и противосъемные штыри.</w:t>
            </w:r>
          </w:p>
          <w:p w:rsidR="000E41F3" w:rsidRPr="004B2D9E" w:rsidRDefault="000E41F3" w:rsidP="004B2D9E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2D9E">
              <w:rPr>
                <w:rFonts w:ascii="Times New Roman" w:hAnsi="Times New Roman" w:cs="Times New Roman"/>
                <w:sz w:val="24"/>
                <w:szCs w:val="24"/>
              </w:rPr>
              <w:t>Мультисистемный замок МЕТТЭМ обеспечивает отличную защиту от взломов. Нет необходимости устанавливать два замка — МЕТТЭМ представляет собой устройство, сочетающее сувальдный и цилиндровый типы механизмов, и обеспечивает четвертый класс взломостойкости. Наличие только одного замка делает дверь более дешевой, но не менее надежной.</w:t>
            </w:r>
          </w:p>
          <w:p w:rsidR="000E41F3" w:rsidRPr="004B2D9E" w:rsidRDefault="000E41F3" w:rsidP="004B2D9E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2D9E">
              <w:rPr>
                <w:rFonts w:ascii="Times New Roman" w:hAnsi="Times New Roman" w:cs="Times New Roman"/>
                <w:sz w:val="24"/>
                <w:szCs w:val="24"/>
              </w:rPr>
              <w:t>Кроме деталей, обеспечивающих безопасность, дверь снабжена элементами, делающими удобной ее эксплуатацию. Внешняя и внутренняя панели имеют темный цвет, что исключает необходимость частого мытья полотна. Дверь имеет металлическую решетку с тепло- и звукоизолятором, а также резиновый уплотнитель, что защищает квартиру от холода, ветра и пыли. Глазок широкого обзора и подшипниковые петли делают дверь еще удобнее.</w:t>
            </w:r>
          </w:p>
          <w:p w:rsidR="000E41F3" w:rsidRPr="004B2D9E" w:rsidRDefault="000E41F3" w:rsidP="004B2D9E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2D9E">
              <w:rPr>
                <w:rFonts w:ascii="Times New Roman" w:hAnsi="Times New Roman" w:cs="Times New Roman"/>
                <w:sz w:val="24"/>
                <w:szCs w:val="24"/>
              </w:rPr>
              <w:t>В этой модели все идеально: и надежная внутренняя составляющая, и стильный внешний вид, и цена, способная Вас приятно удивить. Кроме того, как и на все двери данной фабрики, гарантия на дверь Кондор Хром — 10 лет. А это означает, что купив описываемую модель, Вы сможете долгое время быть спокойны за безопасность Вашего дома.</w:t>
            </w:r>
          </w:p>
          <w:p w:rsidR="000E41F3" w:rsidRPr="004B2D9E" w:rsidRDefault="000E41F3" w:rsidP="004B2D9E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4B2D9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Комплектация</w:t>
            </w:r>
          </w:p>
          <w:p w:rsidR="000E41F3" w:rsidRPr="004B2D9E" w:rsidRDefault="000E41F3" w:rsidP="004B2D9E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2D9E">
              <w:rPr>
                <w:rFonts w:ascii="Times New Roman" w:hAnsi="Times New Roman" w:cs="Times New Roman"/>
                <w:sz w:val="24"/>
                <w:szCs w:val="24"/>
              </w:rPr>
              <w:t>Утепленное дверное полотно с порошковой краской.</w:t>
            </w:r>
          </w:p>
          <w:p w:rsidR="000E41F3" w:rsidRPr="004B2D9E" w:rsidRDefault="000E41F3" w:rsidP="004B2D9E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2D9E">
              <w:rPr>
                <w:rFonts w:ascii="Times New Roman" w:hAnsi="Times New Roman" w:cs="Times New Roman"/>
                <w:sz w:val="24"/>
                <w:szCs w:val="24"/>
              </w:rPr>
              <w:t>Гнуто-сварной короб сложной конфигурации.</w:t>
            </w:r>
          </w:p>
          <w:p w:rsidR="000E41F3" w:rsidRPr="004B2D9E" w:rsidRDefault="000E41F3" w:rsidP="004B2D9E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2D9E">
              <w:rPr>
                <w:rFonts w:ascii="Times New Roman" w:hAnsi="Times New Roman" w:cs="Times New Roman"/>
                <w:sz w:val="24"/>
                <w:szCs w:val="24"/>
              </w:rPr>
              <w:t>Две МДФ панели цвета Венге с молдингами.</w:t>
            </w:r>
          </w:p>
          <w:p w:rsidR="000E41F3" w:rsidRPr="004B2D9E" w:rsidRDefault="000E41F3" w:rsidP="004B2D9E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2D9E">
              <w:rPr>
                <w:rFonts w:ascii="Times New Roman" w:hAnsi="Times New Roman" w:cs="Times New Roman"/>
                <w:sz w:val="24"/>
                <w:szCs w:val="24"/>
              </w:rPr>
              <w:t>Два разносистемных замка.</w:t>
            </w:r>
          </w:p>
          <w:p w:rsidR="000E41F3" w:rsidRPr="004B2D9E" w:rsidRDefault="000E41F3" w:rsidP="004B2D9E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2D9E">
              <w:rPr>
                <w:rFonts w:ascii="Times New Roman" w:hAnsi="Times New Roman" w:cs="Times New Roman"/>
                <w:sz w:val="24"/>
                <w:szCs w:val="24"/>
              </w:rPr>
              <w:t>Противосъемные штыри.</w:t>
            </w:r>
          </w:p>
          <w:p w:rsidR="000E41F3" w:rsidRPr="004B2D9E" w:rsidRDefault="000E41F3" w:rsidP="004B2D9E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2D9E">
              <w:rPr>
                <w:rFonts w:ascii="Times New Roman" w:hAnsi="Times New Roman" w:cs="Times New Roman"/>
                <w:sz w:val="24"/>
                <w:szCs w:val="24"/>
              </w:rPr>
              <w:t>Бронепакет на замок.</w:t>
            </w:r>
          </w:p>
          <w:p w:rsidR="000E41F3" w:rsidRPr="004B2D9E" w:rsidRDefault="000E41F3" w:rsidP="004B2D9E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2D9E">
              <w:rPr>
                <w:rFonts w:ascii="Times New Roman" w:hAnsi="Times New Roman" w:cs="Times New Roman"/>
                <w:sz w:val="24"/>
                <w:szCs w:val="24"/>
              </w:rPr>
              <w:t>Усиленные подшипниковые петли.</w:t>
            </w:r>
          </w:p>
          <w:p w:rsidR="000E41F3" w:rsidRPr="004B2D9E" w:rsidRDefault="000E41F3" w:rsidP="004B2D9E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2D9E">
              <w:rPr>
                <w:rFonts w:ascii="Times New Roman" w:hAnsi="Times New Roman" w:cs="Times New Roman"/>
                <w:sz w:val="24"/>
                <w:szCs w:val="24"/>
              </w:rPr>
              <w:t>Глазок и фурнитура.</w:t>
            </w:r>
          </w:p>
          <w:p w:rsidR="000E41F3" w:rsidRPr="004B2D9E" w:rsidRDefault="000E41F3" w:rsidP="004B2D9E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2D9E">
              <w:rPr>
                <w:rFonts w:ascii="Times New Roman" w:hAnsi="Times New Roman" w:cs="Times New Roman"/>
                <w:sz w:val="24"/>
                <w:szCs w:val="24"/>
              </w:rPr>
              <w:t>Два контура уплотнения.</w:t>
            </w:r>
          </w:p>
          <w:p w:rsidR="000E41F3" w:rsidRPr="004B2D9E" w:rsidRDefault="000E41F3" w:rsidP="004B2D9E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4B2D9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Конструкция Кондор Хром</w:t>
            </w:r>
          </w:p>
          <w:p w:rsidR="000E41F3" w:rsidRPr="004B2D9E" w:rsidRDefault="000E41F3" w:rsidP="004B2D9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62CE"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56" type="#_x0000_t75" alt="Схема двери Кондор Хром" style="width:375.75pt;height:300pt">
                  <v:imagedata r:id="rId50" r:href="rId51"/>
                </v:shape>
              </w:pict>
            </w:r>
          </w:p>
          <w:p w:rsidR="000E41F3" w:rsidRPr="004B2D9E" w:rsidRDefault="000E41F3" w:rsidP="004B2D9E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4B2D9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Технические характеристики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3747"/>
              <w:gridCol w:w="2867"/>
            </w:tblGrid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Гарантия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 лет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Размеры, мм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Ширина x Высота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860 х 2050960 х 2050990 х 2090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Производство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Страна производитель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Россия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Короб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85 мм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Дверное полотно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66 мм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Материал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Сталь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Исполнение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Левое, правое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металлических листов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 шт.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 внешнего металлического листа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1.8 мм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ребер жесткости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15 шт.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Фурнитура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Цвет ручек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ХромСеребро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Безопасность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Бронепластина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Антивандальное покрытие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Бронечашка 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Противосъемные штыри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Комфорт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Глазок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Резиновый уплотнитель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Теплошумоизоляция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Есть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Усиленные петли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3 шт. 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Усиленные подшипниковые </w:t>
                  </w:r>
                </w:p>
              </w:tc>
            </w:tr>
          </w:tbl>
          <w:p w:rsidR="000E41F3" w:rsidRPr="004B2D9E" w:rsidRDefault="000E41F3" w:rsidP="004B2D9E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4B2D9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Замки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2595"/>
              <w:gridCol w:w="2945"/>
            </w:tblGrid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Модель замка: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МЕТТЭМ 3В13 374.01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57" type="#_x0000_t75" alt="Замок МЕТТЭМ 3В13 374.01" style="width:42pt;height:75pt">
                        <v:imagedata r:id="rId52" r:href="rId53"/>
                      </v:shape>
                    </w:pic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Значимость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основной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механизма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сувальдный + цилиндровый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Класс взломостойкости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комбинаций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Полуоборотов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ригелей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Вылет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38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Диаметр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Масса, кг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4,84</w:t>
                  </w: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Ключей,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0E41F3" w:rsidRPr="004B2D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Размеры,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4B2D9E" w:rsidRDefault="000E41F3" w:rsidP="004B2D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B2D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425 x 136 x 35</w:t>
                  </w:r>
                </w:p>
              </w:tc>
            </w:tr>
          </w:tbl>
          <w:p w:rsidR="000E41F3" w:rsidRDefault="000E41F3" w:rsidP="00570D60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Pr="00D6722F" w:rsidRDefault="000E41F3" w:rsidP="00D6722F">
            <w:pPr>
              <w:rPr>
                <w:rFonts w:ascii="Arial" w:hAnsi="Arial" w:cs="Arial"/>
                <w:sz w:val="32"/>
                <w:szCs w:val="32"/>
              </w:rPr>
            </w:pPr>
          </w:p>
          <w:p w:rsidR="000E41F3" w:rsidRPr="00EE4BCE" w:rsidRDefault="000E41F3" w:rsidP="00D6722F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E41F3" w:rsidRPr="006A5C04">
        <w:trPr>
          <w:gridBefore w:val="1"/>
          <w:wBefore w:w="36" w:type="dxa"/>
          <w:trHeight w:val="90"/>
        </w:trPr>
        <w:tc>
          <w:tcPr>
            <w:tcW w:w="3816" w:type="dxa"/>
          </w:tcPr>
          <w:p w:rsidR="000E41F3" w:rsidRPr="006A5C04" w:rsidRDefault="000E41F3">
            <w:r>
              <w:pict>
                <v:shape id="_x0000_i1058" type="#_x0000_t75" style="width:207pt;height:202.5pt">
                  <v:imagedata r:id="rId54" o:title=""/>
                </v:shape>
              </w:pict>
            </w:r>
          </w:p>
          <w:p w:rsidR="000E41F3" w:rsidRDefault="000E41F3">
            <w:pPr>
              <w:rPr>
                <w:lang w:val="en-US"/>
              </w:rPr>
            </w:pPr>
            <w:r>
              <w:rPr>
                <w:lang w:val="en-US"/>
              </w:rPr>
              <w:t>860*2050*60 мм (R/L)</w:t>
            </w:r>
          </w:p>
          <w:p w:rsidR="000E41F3" w:rsidRDefault="000E41F3" w:rsidP="00D6722F">
            <w:pPr>
              <w:rPr>
                <w:lang w:val="en-US"/>
              </w:rPr>
            </w:pPr>
            <w:r>
              <w:rPr>
                <w:lang w:val="en-US"/>
              </w:rPr>
              <w:t>960*2050*60</w:t>
            </w:r>
            <w:r>
              <w:t xml:space="preserve"> </w:t>
            </w:r>
            <w:r>
              <w:rPr>
                <w:lang w:val="en-US"/>
              </w:rPr>
              <w:t>мм</w:t>
            </w:r>
            <w:r>
              <w:t xml:space="preserve"> </w:t>
            </w:r>
            <w:r>
              <w:rPr>
                <w:lang w:val="en-US"/>
              </w:rPr>
              <w:t>(R/L)</w:t>
            </w:r>
          </w:p>
          <w:p w:rsidR="000E41F3" w:rsidRPr="00D6722F" w:rsidRDefault="000E41F3"/>
          <w:p w:rsidR="000E41F3" w:rsidRPr="006A5C04" w:rsidRDefault="000E41F3"/>
        </w:tc>
        <w:tc>
          <w:tcPr>
            <w:tcW w:w="6830" w:type="dxa"/>
          </w:tcPr>
          <w:p w:rsidR="000E41F3" w:rsidRPr="006A5C04" w:rsidRDefault="000E41F3" w:rsidP="00E31438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Кондор-9</w:t>
            </w:r>
          </w:p>
          <w:p w:rsidR="000E41F3" w:rsidRPr="006A349B" w:rsidRDefault="000E41F3" w:rsidP="006A349B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6A349B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Описание</w:t>
            </w:r>
          </w:p>
          <w:p w:rsidR="000E41F3" w:rsidRPr="006A349B" w:rsidRDefault="000E41F3" w:rsidP="006A349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A349B">
              <w:rPr>
                <w:rFonts w:ascii="Times New Roman" w:hAnsi="Times New Roman" w:cs="Times New Roman"/>
                <w:sz w:val="24"/>
                <w:szCs w:val="24"/>
              </w:rPr>
              <w:t xml:space="preserve">Новая входная дверь в линейке Кондор. Идеальное решение для дачи. С внешней и внутренней стороны полотно покрыто антивандальным напылением. Оно защищает дверь от влаги, перепадов температур. Именно поэтому, данная модель подходит для установки на улицу. </w:t>
            </w:r>
          </w:p>
          <w:p w:rsidR="000E41F3" w:rsidRPr="006A349B" w:rsidRDefault="000E41F3" w:rsidP="006A349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A349B">
              <w:rPr>
                <w:rFonts w:ascii="Times New Roman" w:hAnsi="Times New Roman" w:cs="Times New Roman"/>
                <w:sz w:val="24"/>
                <w:szCs w:val="24"/>
              </w:rPr>
              <w:t xml:space="preserve">Дверное полотно утеплено минеральной ватой. В доме даже в сильные холода будет тепло. А резиновый уплотнитель по периметру не даст сквознякам и пыли проникнуть в дом. </w:t>
            </w:r>
          </w:p>
          <w:p w:rsidR="000E41F3" w:rsidRPr="006A349B" w:rsidRDefault="000E41F3" w:rsidP="006A349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A349B">
              <w:rPr>
                <w:rFonts w:ascii="Times New Roman" w:hAnsi="Times New Roman" w:cs="Times New Roman"/>
                <w:sz w:val="24"/>
                <w:szCs w:val="24"/>
              </w:rPr>
              <w:t>Дверное полотно состоит из 2 листов стали толщиной 1,2 и 1,5 мм. Противосъемные штыри обеспечат дополнительную надежность. Разносистемные замки Гардиан 30.11 и Гардиан 32.01 гарантируют защиту от взломов.</w:t>
            </w:r>
          </w:p>
          <w:p w:rsidR="000E41F3" w:rsidRPr="006A349B" w:rsidRDefault="000E41F3" w:rsidP="006A349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A349B">
              <w:rPr>
                <w:rFonts w:ascii="Times New Roman" w:hAnsi="Times New Roman" w:cs="Times New Roman"/>
                <w:sz w:val="24"/>
                <w:szCs w:val="24"/>
              </w:rPr>
              <w:t>Универсальный дизайн подходит к любому интерьеру. Кондор 9 выполняет все задачи входной двери: надежность, красивый внешний вид и комфорт.</w:t>
            </w:r>
          </w:p>
          <w:p w:rsidR="000E41F3" w:rsidRPr="006A349B" w:rsidRDefault="000E41F3" w:rsidP="006A349B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6A349B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Комплектация</w:t>
            </w:r>
          </w:p>
          <w:p w:rsidR="000E41F3" w:rsidRPr="006A349B" w:rsidRDefault="000E41F3" w:rsidP="006A349B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A349B">
              <w:rPr>
                <w:rFonts w:ascii="Times New Roman" w:hAnsi="Times New Roman" w:cs="Times New Roman"/>
                <w:sz w:val="24"/>
                <w:szCs w:val="24"/>
              </w:rPr>
              <w:t>Утепленное дверное полотно с порошковой краской.</w:t>
            </w:r>
          </w:p>
          <w:p w:rsidR="000E41F3" w:rsidRPr="006A349B" w:rsidRDefault="000E41F3" w:rsidP="006A349B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A349B">
              <w:rPr>
                <w:rFonts w:ascii="Times New Roman" w:hAnsi="Times New Roman" w:cs="Times New Roman"/>
                <w:sz w:val="24"/>
                <w:szCs w:val="24"/>
              </w:rPr>
              <w:t>Гнуто-сварной короб сложной конфигурации.</w:t>
            </w:r>
          </w:p>
          <w:p w:rsidR="000E41F3" w:rsidRPr="006A349B" w:rsidRDefault="000E41F3" w:rsidP="006A349B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A349B">
              <w:rPr>
                <w:rFonts w:ascii="Times New Roman" w:hAnsi="Times New Roman" w:cs="Times New Roman"/>
                <w:sz w:val="24"/>
                <w:szCs w:val="24"/>
              </w:rPr>
              <w:t>Два разносистемных замка.</w:t>
            </w:r>
          </w:p>
          <w:p w:rsidR="000E41F3" w:rsidRPr="006A349B" w:rsidRDefault="000E41F3" w:rsidP="006A349B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A349B">
              <w:rPr>
                <w:rFonts w:ascii="Times New Roman" w:hAnsi="Times New Roman" w:cs="Times New Roman"/>
                <w:sz w:val="24"/>
                <w:szCs w:val="24"/>
              </w:rPr>
              <w:t>Противосъемные штыри.</w:t>
            </w:r>
          </w:p>
          <w:p w:rsidR="000E41F3" w:rsidRPr="006A349B" w:rsidRDefault="000E41F3" w:rsidP="006A349B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A349B">
              <w:rPr>
                <w:rFonts w:ascii="Times New Roman" w:hAnsi="Times New Roman" w:cs="Times New Roman"/>
                <w:sz w:val="24"/>
                <w:szCs w:val="24"/>
              </w:rPr>
              <w:t>Бронепакет на замок.</w:t>
            </w:r>
          </w:p>
          <w:p w:rsidR="000E41F3" w:rsidRPr="006A349B" w:rsidRDefault="000E41F3" w:rsidP="006A349B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A349B">
              <w:rPr>
                <w:rFonts w:ascii="Times New Roman" w:hAnsi="Times New Roman" w:cs="Times New Roman"/>
                <w:sz w:val="24"/>
                <w:szCs w:val="24"/>
              </w:rPr>
              <w:t>Усиленные подшипниковые петли.</w:t>
            </w:r>
          </w:p>
          <w:p w:rsidR="000E41F3" w:rsidRPr="006A349B" w:rsidRDefault="000E41F3" w:rsidP="006A349B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A349B">
              <w:rPr>
                <w:rFonts w:ascii="Times New Roman" w:hAnsi="Times New Roman" w:cs="Times New Roman"/>
                <w:sz w:val="24"/>
                <w:szCs w:val="24"/>
              </w:rPr>
              <w:t>Глазок и фурнитура.</w:t>
            </w:r>
          </w:p>
          <w:p w:rsidR="000E41F3" w:rsidRPr="006A349B" w:rsidRDefault="000E41F3" w:rsidP="006A349B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A349B">
              <w:rPr>
                <w:rFonts w:ascii="Times New Roman" w:hAnsi="Times New Roman" w:cs="Times New Roman"/>
                <w:sz w:val="24"/>
                <w:szCs w:val="24"/>
              </w:rPr>
              <w:t>Два контура уплотнения.</w:t>
            </w:r>
          </w:p>
          <w:p w:rsidR="000E41F3" w:rsidRPr="006A349B" w:rsidRDefault="000E41F3" w:rsidP="006A349B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6A349B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Технические характеристики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3900"/>
              <w:gridCol w:w="2714"/>
            </w:tblGrid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Гарантия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 лет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Размеры, мм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Ширина x Высота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860 х 2050960 х 2050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Производство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Страна производитель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Россия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Короб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75 мм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Дверное полотно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60 мм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Материал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Сталь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Исполнение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Левое, правое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металлических листов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 внешнего металлического листа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1.2 мм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 внутреннего листа стали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1.5 мм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ребер жесткости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3 шт.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Фурнитура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Безопасность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Антивандальное покрытие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Противосъемные штыри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Комфорт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Глазок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Резиновый уплотнитель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3 шт.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Теплошумоизоляция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Есть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Усиленные петли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Усиленные подшипниковые </w:t>
                  </w:r>
                </w:p>
              </w:tc>
            </w:tr>
          </w:tbl>
          <w:p w:rsidR="000E41F3" w:rsidRPr="006A349B" w:rsidRDefault="000E41F3" w:rsidP="006A349B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6A349B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Замки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2595"/>
              <w:gridCol w:w="1890"/>
              <w:gridCol w:w="1905"/>
            </w:tblGrid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Модель замка: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Гардиан 32.01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Гардиан 30.11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59" type="#_x0000_t75" alt="Замок Гардиан 32.01" style="width:91.5pt;height:73.5pt">
                        <v:imagedata r:id="rId39" r:href="rId55"/>
                      </v:shape>
                    </w:pic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60" type="#_x0000_t75" alt="Замок Гардиан 30.11" style="width:91.5pt;height:73.5pt">
                        <v:imagedata r:id="rId41" r:href="rId56"/>
                      </v:shape>
                    </w:pic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Значимость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основной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механизма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цилиндровый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сувальдный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Класс взломостойкости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комбинаций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более 1,6 млн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более 1,6 млн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Полуоборотов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ригелей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Вылет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Диаметр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15,8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15,8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Масса, кг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0,87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1,29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Ключей,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0E41F3" w:rsidRPr="006A349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Размеры,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104 х 97,5 х 22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6A349B" w:rsidRDefault="000E41F3" w:rsidP="006A349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34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138 х 97,5 х 22</w:t>
                  </w:r>
                </w:p>
              </w:tc>
            </w:tr>
          </w:tbl>
          <w:p w:rsidR="000E41F3" w:rsidRDefault="000E41F3" w:rsidP="00DA10A3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Default="000E41F3" w:rsidP="00DA10A3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Default="000E41F3" w:rsidP="00DA10A3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Pr="006A5C04" w:rsidRDefault="000E41F3" w:rsidP="00DA10A3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</w:tr>
      <w:tr w:rsidR="000E41F3" w:rsidRPr="006A5C04">
        <w:trPr>
          <w:gridBefore w:val="1"/>
          <w:wBefore w:w="36" w:type="dxa"/>
          <w:trHeight w:val="90"/>
        </w:trPr>
        <w:tc>
          <w:tcPr>
            <w:tcW w:w="3816" w:type="dxa"/>
          </w:tcPr>
          <w:p w:rsidR="000E41F3" w:rsidRDefault="000E41F3">
            <w:r>
              <w:pict>
                <v:shape id="_x0000_i1061" type="#_x0000_t75" style="width:203.25pt;height:217.5pt">
                  <v:imagedata r:id="rId57" o:title=""/>
                </v:shape>
              </w:pict>
            </w:r>
          </w:p>
          <w:p w:rsidR="000E41F3" w:rsidRPr="006F7731" w:rsidRDefault="000E41F3" w:rsidP="006F7731">
            <w:r>
              <w:t>860*2050*65 мм (</w:t>
            </w:r>
            <w:r>
              <w:rPr>
                <w:lang w:val="en-US"/>
              </w:rPr>
              <w:t>R</w:t>
            </w:r>
            <w:r w:rsidRPr="006F7731">
              <w:t>/</w:t>
            </w:r>
            <w:r>
              <w:rPr>
                <w:lang w:val="en-US"/>
              </w:rPr>
              <w:t>L</w:t>
            </w:r>
            <w:r w:rsidRPr="006F7731">
              <w:t>)</w:t>
            </w:r>
          </w:p>
          <w:p w:rsidR="000E41F3" w:rsidRDefault="000E41F3" w:rsidP="006F7731">
            <w:r>
              <w:t>900*2050*65 мм (</w:t>
            </w:r>
            <w:r>
              <w:rPr>
                <w:lang w:val="en-US"/>
              </w:rPr>
              <w:t>R</w:t>
            </w:r>
            <w:r w:rsidRPr="006F7731">
              <w:t>/</w:t>
            </w:r>
            <w:r>
              <w:rPr>
                <w:lang w:val="en-US"/>
              </w:rPr>
              <w:t>L</w:t>
            </w:r>
            <w:r w:rsidRPr="006F7731">
              <w:t>)</w:t>
            </w:r>
          </w:p>
          <w:p w:rsidR="000E41F3" w:rsidRDefault="000E41F3" w:rsidP="00A50048">
            <w:pPr>
              <w:spacing w:line="240" w:lineRule="auto"/>
            </w:pPr>
            <w:r>
              <w:t>960*2050*65 мм (</w:t>
            </w:r>
            <w:r>
              <w:rPr>
                <w:lang w:val="en-US"/>
              </w:rPr>
              <w:t>R</w:t>
            </w:r>
            <w:r w:rsidRPr="006F7731">
              <w:t>/</w:t>
            </w:r>
            <w:r>
              <w:rPr>
                <w:lang w:val="en-US"/>
              </w:rPr>
              <w:t>L</w:t>
            </w:r>
            <w:r w:rsidRPr="006F7731">
              <w:t>)</w:t>
            </w:r>
          </w:p>
          <w:p w:rsidR="000E41F3" w:rsidRPr="00E31438" w:rsidRDefault="000E41F3" w:rsidP="00A50048">
            <w:pPr>
              <w:spacing w:line="240" w:lineRule="auto"/>
            </w:pPr>
            <w:r>
              <w:t>990*2090*65 мм (</w:t>
            </w:r>
            <w:r>
              <w:rPr>
                <w:lang w:val="en-US"/>
              </w:rPr>
              <w:t>R</w:t>
            </w:r>
            <w:r w:rsidRPr="006F7731">
              <w:t>/</w:t>
            </w:r>
            <w:r>
              <w:rPr>
                <w:lang w:val="en-US"/>
              </w:rPr>
              <w:t>L</w:t>
            </w:r>
            <w:r w:rsidRPr="006F7731">
              <w:t>)</w:t>
            </w:r>
          </w:p>
        </w:tc>
        <w:tc>
          <w:tcPr>
            <w:tcW w:w="6830" w:type="dxa"/>
          </w:tcPr>
          <w:p w:rsidR="000E41F3" w:rsidRPr="00A50048" w:rsidRDefault="000E41F3" w:rsidP="002A2E55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Кондор Х1 NEW</w:t>
            </w:r>
          </w:p>
          <w:p w:rsidR="000E41F3" w:rsidRPr="00CA63D6" w:rsidRDefault="000E41F3" w:rsidP="00CA63D6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A63D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Описание</w:t>
            </w:r>
          </w:p>
          <w:p w:rsidR="000E41F3" w:rsidRPr="00CA63D6" w:rsidRDefault="000E41F3" w:rsidP="00CA63D6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3D6">
              <w:rPr>
                <w:rFonts w:ascii="Times New Roman" w:hAnsi="Times New Roman" w:cs="Times New Roman"/>
                <w:sz w:val="24"/>
                <w:szCs w:val="24"/>
              </w:rPr>
              <w:t>Дверь Кондор Х1 — это новый уровень качества, безопасности и дизайна входных дверей. Увеличенная толщина полотна, пятнадцать ребер жесткости вместо трех и усиленный 100-миллиметровый короб гарантируют, что такую металлическую дверь злоумышленники постараются обойти стороной.</w:t>
            </w:r>
          </w:p>
          <w:p w:rsidR="000E41F3" w:rsidRPr="00CA63D6" w:rsidRDefault="000E41F3" w:rsidP="00CA63D6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3D6">
              <w:rPr>
                <w:rFonts w:ascii="Times New Roman" w:hAnsi="Times New Roman" w:cs="Times New Roman"/>
                <w:sz w:val="24"/>
                <w:szCs w:val="24"/>
              </w:rPr>
              <w:t xml:space="preserve">Первое, что бросается в глаза при взгляде на эту дверь Кондор Х1— наличие декоративных МДФ-панелей с обеих сторон. Темные панели цвета Венге, покрытые лаконичным рельефным узором, не только придают двери строгий и солидный вид, но и улучшают ее звуко- и теплоизоляционные свойства. </w:t>
            </w:r>
          </w:p>
          <w:p w:rsidR="000E41F3" w:rsidRPr="00CA63D6" w:rsidRDefault="000E41F3" w:rsidP="00CA63D6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3D6">
              <w:rPr>
                <w:rFonts w:ascii="Times New Roman" w:hAnsi="Times New Roman" w:cs="Times New Roman"/>
                <w:sz w:val="24"/>
                <w:szCs w:val="24"/>
              </w:rPr>
              <w:t>Прочное и твердое 70-миллиметровое полотно устанавливается на три петли с подшипником — это позволяет более равномерно распределить нагрузку и обеспечить плавное и совершенно бесшумное открывание — несмотря на значительный вес стальной двери. Благодаря наличию специального резинового уплотнителя дверь не хлопает при закрывании, а сквозняк и шум остаются снаружи. Изнутри полотно заполнено минеральной плитой, которая эффективно гасит шум и сохраняет тепло.</w:t>
            </w:r>
          </w:p>
          <w:p w:rsidR="000E41F3" w:rsidRPr="00CA63D6" w:rsidRDefault="000E41F3" w:rsidP="00CA63D6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3D6">
              <w:rPr>
                <w:rFonts w:ascii="Times New Roman" w:hAnsi="Times New Roman" w:cs="Times New Roman"/>
                <w:sz w:val="24"/>
                <w:szCs w:val="24"/>
              </w:rPr>
              <w:t>Дверь Кондор Х1 оснащена двумя замками различных типов — Kale 257 и Kale 252. Наличие сувальдного и цилиндрового замка серьезным образом затрудняет взлом, ведь чтобы справиться с разными замками злоумышленникам потребуется больше времени и больше различных инструментов. Оба замка относятся к самому высокому, четвертому классу взломостойкости; у каждого из них есть по три 15-миллиметровых ригеля, перепилить которые практически невозможно. От высверливания и выбивания они защищены броненакладками и бронечашками.</w:t>
            </w:r>
          </w:p>
          <w:p w:rsidR="000E41F3" w:rsidRPr="00CA63D6" w:rsidRDefault="000E41F3" w:rsidP="00CA63D6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A63D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Комплектация</w:t>
            </w:r>
          </w:p>
          <w:p w:rsidR="000E41F3" w:rsidRPr="00CA63D6" w:rsidRDefault="000E41F3" w:rsidP="00CA63D6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3D6">
              <w:rPr>
                <w:rFonts w:ascii="Times New Roman" w:hAnsi="Times New Roman" w:cs="Times New Roman"/>
                <w:sz w:val="24"/>
                <w:szCs w:val="24"/>
              </w:rPr>
              <w:t>Утепленное дверное полотно с порошковой краской.</w:t>
            </w:r>
          </w:p>
          <w:p w:rsidR="000E41F3" w:rsidRPr="00CA63D6" w:rsidRDefault="000E41F3" w:rsidP="00CA63D6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3D6">
              <w:rPr>
                <w:rFonts w:ascii="Times New Roman" w:hAnsi="Times New Roman" w:cs="Times New Roman"/>
                <w:sz w:val="24"/>
                <w:szCs w:val="24"/>
              </w:rPr>
              <w:t>Гнуто-сварной короб сложной конфигурации.</w:t>
            </w:r>
          </w:p>
          <w:p w:rsidR="000E41F3" w:rsidRPr="00CA63D6" w:rsidRDefault="000E41F3" w:rsidP="00CA63D6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3D6">
              <w:rPr>
                <w:rFonts w:ascii="Times New Roman" w:hAnsi="Times New Roman" w:cs="Times New Roman"/>
                <w:sz w:val="24"/>
                <w:szCs w:val="24"/>
              </w:rPr>
              <w:t>Две МДФ панели цвета Венге с обеих сторон.</w:t>
            </w:r>
          </w:p>
          <w:p w:rsidR="000E41F3" w:rsidRPr="00CA63D6" w:rsidRDefault="000E41F3" w:rsidP="00CA63D6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3D6">
              <w:rPr>
                <w:rFonts w:ascii="Times New Roman" w:hAnsi="Times New Roman" w:cs="Times New Roman"/>
                <w:sz w:val="24"/>
                <w:szCs w:val="24"/>
              </w:rPr>
              <w:t>Два разносистемных замка.</w:t>
            </w:r>
          </w:p>
          <w:p w:rsidR="000E41F3" w:rsidRPr="00CA63D6" w:rsidRDefault="000E41F3" w:rsidP="00CA63D6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3D6">
              <w:rPr>
                <w:rFonts w:ascii="Times New Roman" w:hAnsi="Times New Roman" w:cs="Times New Roman"/>
                <w:sz w:val="24"/>
                <w:szCs w:val="24"/>
              </w:rPr>
              <w:t>Противосъемные штыри.</w:t>
            </w:r>
          </w:p>
          <w:p w:rsidR="000E41F3" w:rsidRPr="00CA63D6" w:rsidRDefault="000E41F3" w:rsidP="00CA63D6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3D6">
              <w:rPr>
                <w:rFonts w:ascii="Times New Roman" w:hAnsi="Times New Roman" w:cs="Times New Roman"/>
                <w:sz w:val="24"/>
                <w:szCs w:val="24"/>
              </w:rPr>
              <w:t>Бронепакет на замок.</w:t>
            </w:r>
          </w:p>
          <w:p w:rsidR="000E41F3" w:rsidRPr="00CA63D6" w:rsidRDefault="000E41F3" w:rsidP="00CA63D6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3D6">
              <w:rPr>
                <w:rFonts w:ascii="Times New Roman" w:hAnsi="Times New Roman" w:cs="Times New Roman"/>
                <w:sz w:val="24"/>
                <w:szCs w:val="24"/>
              </w:rPr>
              <w:t>Усиленные подшипниковые петли.</w:t>
            </w:r>
          </w:p>
          <w:p w:rsidR="000E41F3" w:rsidRPr="00CA63D6" w:rsidRDefault="000E41F3" w:rsidP="00CA63D6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3D6">
              <w:rPr>
                <w:rFonts w:ascii="Times New Roman" w:hAnsi="Times New Roman" w:cs="Times New Roman"/>
                <w:sz w:val="24"/>
                <w:szCs w:val="24"/>
              </w:rPr>
              <w:t>Глазок и фурнитура.</w:t>
            </w:r>
          </w:p>
          <w:p w:rsidR="000E41F3" w:rsidRPr="00CA63D6" w:rsidRDefault="000E41F3" w:rsidP="00CA63D6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3D6">
              <w:rPr>
                <w:rFonts w:ascii="Times New Roman" w:hAnsi="Times New Roman" w:cs="Times New Roman"/>
                <w:sz w:val="24"/>
                <w:szCs w:val="24"/>
              </w:rPr>
              <w:t>Два контура уплотнения.</w:t>
            </w:r>
          </w:p>
          <w:p w:rsidR="000E41F3" w:rsidRPr="00CA63D6" w:rsidRDefault="000E41F3" w:rsidP="00CA63D6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A63D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Конструкция Кондор Х1</w:t>
            </w:r>
          </w:p>
          <w:p w:rsidR="000E41F3" w:rsidRPr="00CA63D6" w:rsidRDefault="000E41F3" w:rsidP="00CA63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62CE"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62" type="#_x0000_t75" alt="Схема двери Кондор Х1" style="width:5in;height:300pt">
                  <v:imagedata r:id="rId58" r:href="rId59"/>
                </v:shape>
              </w:pict>
            </w:r>
          </w:p>
          <w:p w:rsidR="000E41F3" w:rsidRPr="00CA63D6" w:rsidRDefault="000E41F3" w:rsidP="00CA63D6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A63D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Технические характеристики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3401"/>
              <w:gridCol w:w="3213"/>
            </w:tblGrid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Гарантия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 лет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Размеры, мм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Ширина x Высота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860 х 2050900 х 2050960 х 2050990 х 2090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Производство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Страна производитель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Россия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Короб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100 мм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Дверное полотно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70 мм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Материал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Сталь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Исполнение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Левое, правое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металлических листов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 шт.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 внешнего металлического листа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1.8 мм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ребер жесткости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15 шт.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Фурнитура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Цвет ручек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ХромСеребро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Безопасность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Бронепластина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Антивандальное покрытие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Бронечашка 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Противосъемные штыри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Комфорт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Глазок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Резиновый уплотнитель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Теплошумоизоляция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Есть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Усиленные петли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3 шт. 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Усиленные подшипниковые </w:t>
                  </w:r>
                </w:p>
              </w:tc>
            </w:tr>
          </w:tbl>
          <w:p w:rsidR="000E41F3" w:rsidRPr="00CA63D6" w:rsidRDefault="000E41F3" w:rsidP="00CA63D6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A63D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Замки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2595"/>
              <w:gridCol w:w="1946"/>
              <w:gridCol w:w="1961"/>
            </w:tblGrid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Модель замка: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Kale 252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Kale 257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63" type="#_x0000_t75" alt="Замок Kale 252" style="width:94.5pt;height:75pt">
                        <v:imagedata r:id="rId10" r:href="rId60"/>
                      </v:shape>
                    </w:pic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64" type="#_x0000_t75" alt="Замок Kale 257" style="width:94.5pt;height:75pt">
                        <v:imagedata r:id="rId10" r:href="rId61"/>
                      </v:shape>
                    </w:pic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Значимость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основной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механизма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цилиндровый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сувальдный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Класс взломостойкости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комбинаций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более 5 млн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Полуоборотов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ригелей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Вылет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37,7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37,7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Диаметр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Масса, кг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1,36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1,56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Ключей,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0E41F3" w:rsidRPr="00CA63D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Размеры,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210 х 110 х 20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A63D6" w:rsidRDefault="000E41F3" w:rsidP="00CA63D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A63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140 х 110 х 20</w:t>
                  </w:r>
                </w:p>
              </w:tc>
            </w:tr>
          </w:tbl>
          <w:p w:rsidR="000E41F3" w:rsidRDefault="000E41F3" w:rsidP="00A50048">
            <w:pPr>
              <w:spacing w:after="0" w:line="240" w:lineRule="auto"/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Default="000E41F3" w:rsidP="00A50048">
            <w:pPr>
              <w:spacing w:after="0" w:line="240" w:lineRule="auto"/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Default="000E41F3" w:rsidP="00A50048">
            <w:pPr>
              <w:spacing w:after="0" w:line="240" w:lineRule="auto"/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Default="000E41F3" w:rsidP="00A50048">
            <w:pPr>
              <w:spacing w:after="0" w:line="240" w:lineRule="auto"/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Default="000E41F3" w:rsidP="00A50048">
            <w:pPr>
              <w:spacing w:after="0" w:line="240" w:lineRule="auto"/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Default="000E41F3" w:rsidP="00A50048">
            <w:pPr>
              <w:spacing w:after="0" w:line="240" w:lineRule="auto"/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Default="000E41F3" w:rsidP="00A50048">
            <w:pPr>
              <w:spacing w:after="0" w:line="240" w:lineRule="auto"/>
              <w:ind w:left="158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</w:tr>
      <w:tr w:rsidR="000E41F3" w:rsidRPr="006A5C04">
        <w:trPr>
          <w:gridBefore w:val="1"/>
          <w:wBefore w:w="36" w:type="dxa"/>
          <w:trHeight w:val="90"/>
        </w:trPr>
        <w:tc>
          <w:tcPr>
            <w:tcW w:w="3816" w:type="dxa"/>
          </w:tcPr>
          <w:p w:rsidR="000E41F3" w:rsidRDefault="000E41F3">
            <w:r>
              <w:pict>
                <v:shape id="_x0000_i1065" type="#_x0000_t75" style="width:205.5pt;height:218.25pt">
                  <v:imagedata r:id="rId62" o:title=""/>
                </v:shape>
              </w:pict>
            </w:r>
          </w:p>
          <w:p w:rsidR="000E41F3" w:rsidRPr="006F7731" w:rsidRDefault="000E41F3" w:rsidP="006F7731">
            <w:r>
              <w:t>860*2050*65 мм (</w:t>
            </w:r>
            <w:r>
              <w:rPr>
                <w:lang w:val="en-US"/>
              </w:rPr>
              <w:t>R</w:t>
            </w:r>
            <w:r w:rsidRPr="006F7731">
              <w:t>/</w:t>
            </w:r>
            <w:r>
              <w:rPr>
                <w:lang w:val="en-US"/>
              </w:rPr>
              <w:t>L</w:t>
            </w:r>
            <w:r w:rsidRPr="006F7731">
              <w:t>)</w:t>
            </w:r>
          </w:p>
          <w:p w:rsidR="000E41F3" w:rsidRDefault="000E41F3" w:rsidP="006F7731">
            <w:r>
              <w:t>900*2050*65 мм (</w:t>
            </w:r>
            <w:r>
              <w:rPr>
                <w:lang w:val="en-US"/>
              </w:rPr>
              <w:t>R</w:t>
            </w:r>
            <w:r w:rsidRPr="006F7731">
              <w:t>/</w:t>
            </w:r>
            <w:r>
              <w:rPr>
                <w:lang w:val="en-US"/>
              </w:rPr>
              <w:t>L</w:t>
            </w:r>
            <w:r w:rsidRPr="006F7731">
              <w:t>)</w:t>
            </w:r>
          </w:p>
          <w:p w:rsidR="000E41F3" w:rsidRDefault="000E41F3" w:rsidP="006F7731">
            <w:pPr>
              <w:spacing w:line="240" w:lineRule="auto"/>
            </w:pPr>
            <w:r>
              <w:t>960*2050*65 мм (</w:t>
            </w:r>
            <w:r>
              <w:rPr>
                <w:lang w:val="en-US"/>
              </w:rPr>
              <w:t>R</w:t>
            </w:r>
            <w:r w:rsidRPr="006F7731">
              <w:t>/</w:t>
            </w:r>
            <w:r>
              <w:rPr>
                <w:lang w:val="en-US"/>
              </w:rPr>
              <w:t>L</w:t>
            </w:r>
            <w:r w:rsidRPr="006F7731">
              <w:t>)</w:t>
            </w:r>
          </w:p>
          <w:p w:rsidR="000E41F3" w:rsidRPr="00D6722F" w:rsidRDefault="000E41F3">
            <w:r>
              <w:t>990*2090*65 мм (</w:t>
            </w:r>
            <w:r>
              <w:rPr>
                <w:lang w:val="en-US"/>
              </w:rPr>
              <w:t>R</w:t>
            </w:r>
            <w:r w:rsidRPr="006F7731">
              <w:t>/</w:t>
            </w:r>
            <w:r>
              <w:rPr>
                <w:lang w:val="en-US"/>
              </w:rPr>
              <w:t>L</w:t>
            </w:r>
            <w:r w:rsidRPr="006F7731">
              <w:t>)</w:t>
            </w:r>
          </w:p>
        </w:tc>
        <w:tc>
          <w:tcPr>
            <w:tcW w:w="6830" w:type="dxa"/>
          </w:tcPr>
          <w:p w:rsidR="000E41F3" w:rsidRPr="00A50048" w:rsidRDefault="000E41F3" w:rsidP="006F7731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Кондор Х2 NEW</w:t>
            </w:r>
          </w:p>
          <w:p w:rsidR="000E41F3" w:rsidRPr="00A55631" w:rsidRDefault="000E41F3" w:rsidP="00A55631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A55631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Описание</w:t>
            </w:r>
          </w:p>
          <w:p w:rsidR="000E41F3" w:rsidRPr="00A55631" w:rsidRDefault="000E41F3" w:rsidP="00A55631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5631">
              <w:rPr>
                <w:rFonts w:ascii="Times New Roman" w:hAnsi="Times New Roman" w:cs="Times New Roman"/>
                <w:sz w:val="24"/>
                <w:szCs w:val="24"/>
              </w:rPr>
              <w:t>Великолепная дверь Кондор Х2 — образец стиля и красоты. Кто сказал, что по-настоящему надежная дверь должна представлять собой огромную стальную плиту шириной со слоновью ногу и закрываться со скрипом и грохотом? Владельцам модели двери Кондор Х2 хорошо известно, что это не так. Спросите их отзыва, несмотря на то, что в зависимости от размера полотно этой металлической двери может весить более ста килограммов, она легко и бесшумно открывается и никогда не хлопает. Это возможно благодаря использованию пятнадцати петель на специальных подшипниках, легко выдерживающих большую нагрузку, а также благодаря установке двух контуров качественного резинового уплотнителя по всему периметру проема.</w:t>
            </w:r>
          </w:p>
          <w:p w:rsidR="000E41F3" w:rsidRPr="00A55631" w:rsidRDefault="000E41F3" w:rsidP="00A55631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5631">
              <w:rPr>
                <w:rFonts w:ascii="Times New Roman" w:hAnsi="Times New Roman" w:cs="Times New Roman"/>
                <w:sz w:val="24"/>
                <w:szCs w:val="24"/>
              </w:rPr>
              <w:t>Дверь украшают две декоративные панели, выполненные из высококачественного материала МДФ. Наружная панель окрашена в темный и благородный оттенок Венге, на ее поверхность методом глубокого фрезерования нанесен простой, но привлекательный узор. Панель не только придает двери Кондор Х2 более солидный внешний вид, но и обеспечивает дополнительную защиту от шума и холода. С внутренней стороны на двери установлена панель цвета Белый дуб с фрезеровкой.</w:t>
            </w:r>
          </w:p>
          <w:p w:rsidR="000E41F3" w:rsidRPr="00A55631" w:rsidRDefault="000E41F3" w:rsidP="00A55631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5631">
              <w:rPr>
                <w:rFonts w:ascii="Times New Roman" w:hAnsi="Times New Roman" w:cs="Times New Roman"/>
                <w:sz w:val="24"/>
                <w:szCs w:val="24"/>
              </w:rPr>
              <w:t>Надежное запирание полотна обеспечивают два замка Kale — цилиндровый и сувальдный. Они относятся к самому высокому классу взломостойкости и не оставят злоумышленникам ни единого шанса. Панорамный глазок позволит всегда держать под контролем пространство перед дверью, а дополнительная задвижка гарантирует, что никто и никогда не сможет проникнуть к вам в дом в ночное время.</w:t>
            </w:r>
          </w:p>
          <w:p w:rsidR="000E41F3" w:rsidRPr="00A55631" w:rsidRDefault="000E41F3" w:rsidP="00A55631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A55631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Комплектация</w:t>
            </w:r>
          </w:p>
          <w:p w:rsidR="000E41F3" w:rsidRPr="00A55631" w:rsidRDefault="000E41F3" w:rsidP="00A5563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5631">
              <w:rPr>
                <w:rFonts w:ascii="Times New Roman" w:hAnsi="Times New Roman" w:cs="Times New Roman"/>
                <w:sz w:val="24"/>
                <w:szCs w:val="24"/>
              </w:rPr>
              <w:t>Утепленное дверное полотно с порошковой краской.</w:t>
            </w:r>
          </w:p>
          <w:p w:rsidR="000E41F3" w:rsidRPr="00A55631" w:rsidRDefault="000E41F3" w:rsidP="00A5563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5631">
              <w:rPr>
                <w:rFonts w:ascii="Times New Roman" w:hAnsi="Times New Roman" w:cs="Times New Roman"/>
                <w:sz w:val="24"/>
                <w:szCs w:val="24"/>
              </w:rPr>
              <w:t>Гнуто-сварной короб сложной конфигурации.</w:t>
            </w:r>
          </w:p>
          <w:p w:rsidR="000E41F3" w:rsidRPr="00A55631" w:rsidRDefault="000E41F3" w:rsidP="00A5563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5631">
              <w:rPr>
                <w:rFonts w:ascii="Times New Roman" w:hAnsi="Times New Roman" w:cs="Times New Roman"/>
                <w:sz w:val="24"/>
                <w:szCs w:val="24"/>
              </w:rPr>
              <w:t>Две МДФ панели цвета Венге и Беленый дуб.</w:t>
            </w:r>
          </w:p>
          <w:p w:rsidR="000E41F3" w:rsidRPr="00A55631" w:rsidRDefault="000E41F3" w:rsidP="00A5563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5631">
              <w:rPr>
                <w:rFonts w:ascii="Times New Roman" w:hAnsi="Times New Roman" w:cs="Times New Roman"/>
                <w:sz w:val="24"/>
                <w:szCs w:val="24"/>
              </w:rPr>
              <w:t>Два разносистемных замка.</w:t>
            </w:r>
          </w:p>
          <w:p w:rsidR="000E41F3" w:rsidRPr="00A55631" w:rsidRDefault="000E41F3" w:rsidP="00A5563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5631">
              <w:rPr>
                <w:rFonts w:ascii="Times New Roman" w:hAnsi="Times New Roman" w:cs="Times New Roman"/>
                <w:sz w:val="24"/>
                <w:szCs w:val="24"/>
              </w:rPr>
              <w:t>Противосъемные штыри.</w:t>
            </w:r>
          </w:p>
          <w:p w:rsidR="000E41F3" w:rsidRPr="00A55631" w:rsidRDefault="000E41F3" w:rsidP="00A5563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5631">
              <w:rPr>
                <w:rFonts w:ascii="Times New Roman" w:hAnsi="Times New Roman" w:cs="Times New Roman"/>
                <w:sz w:val="24"/>
                <w:szCs w:val="24"/>
              </w:rPr>
              <w:t>Бронепакет на замок.</w:t>
            </w:r>
          </w:p>
          <w:p w:rsidR="000E41F3" w:rsidRPr="00A55631" w:rsidRDefault="000E41F3" w:rsidP="00A5563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5631">
              <w:rPr>
                <w:rFonts w:ascii="Times New Roman" w:hAnsi="Times New Roman" w:cs="Times New Roman"/>
                <w:sz w:val="24"/>
                <w:szCs w:val="24"/>
              </w:rPr>
              <w:t>Усиленные подшипниковые петли.</w:t>
            </w:r>
          </w:p>
          <w:p w:rsidR="000E41F3" w:rsidRPr="00A55631" w:rsidRDefault="000E41F3" w:rsidP="00A5563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5631">
              <w:rPr>
                <w:rFonts w:ascii="Times New Roman" w:hAnsi="Times New Roman" w:cs="Times New Roman"/>
                <w:sz w:val="24"/>
                <w:szCs w:val="24"/>
              </w:rPr>
              <w:t>Глазок и фурнитура.</w:t>
            </w:r>
          </w:p>
          <w:p w:rsidR="000E41F3" w:rsidRPr="00A55631" w:rsidRDefault="000E41F3" w:rsidP="00A5563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5631">
              <w:rPr>
                <w:rFonts w:ascii="Times New Roman" w:hAnsi="Times New Roman" w:cs="Times New Roman"/>
                <w:sz w:val="24"/>
                <w:szCs w:val="24"/>
              </w:rPr>
              <w:t>Два контура уплотнения.</w:t>
            </w:r>
          </w:p>
          <w:p w:rsidR="000E41F3" w:rsidRPr="00A55631" w:rsidRDefault="000E41F3" w:rsidP="00A55631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A55631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Конструкция Кондор X2</w:t>
            </w:r>
          </w:p>
          <w:p w:rsidR="000E41F3" w:rsidRPr="00A55631" w:rsidRDefault="000E41F3" w:rsidP="00A5563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62CE"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66" type="#_x0000_t75" alt="Схема двери Кондор X2" style="width:358.5pt;height:300pt">
                  <v:imagedata r:id="rId14" r:href="rId63"/>
                </v:shape>
              </w:pict>
            </w:r>
          </w:p>
          <w:p w:rsidR="000E41F3" w:rsidRPr="00A55631" w:rsidRDefault="000E41F3" w:rsidP="00A55631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A55631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Технические характеристики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3401"/>
              <w:gridCol w:w="3213"/>
            </w:tblGrid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Гарантия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 лет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Размеры, мм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Ширина x Высота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860 х 2050900 х 2050960 х 2050990 х 2090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Производство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Страна производитель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Россия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Короб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100 мм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Дверное полотно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70 мм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Материал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Сталь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Исполнение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Левое, правое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металлических листов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 шт.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 внешнего металлического листа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1.5 мм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ребер жесткости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15 шт.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Фурнитура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Цвет ручек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ХромСеребро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Безопасность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Бронепластина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Антивандальное покрытие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Бронечашка 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Противосъемные штыри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Комфорт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Глазок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Резиновый уплотнитель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Теплошумоизоляция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Есть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Усиленные петли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3 шт. 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Усиленные подшипниковые </w:t>
                  </w:r>
                </w:p>
              </w:tc>
            </w:tr>
          </w:tbl>
          <w:p w:rsidR="000E41F3" w:rsidRPr="00A55631" w:rsidRDefault="000E41F3" w:rsidP="00A55631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A55631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Замки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2595"/>
              <w:gridCol w:w="1946"/>
              <w:gridCol w:w="1961"/>
            </w:tblGrid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Модель замка: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Kale 252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Kale 257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67" type="#_x0000_t75" alt="Замок Kale 252" style="width:94.5pt;height:75pt">
                        <v:imagedata r:id="rId10" r:href="rId64"/>
                      </v:shape>
                    </w:pic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68" type="#_x0000_t75" alt="Замок Kale 257" style="width:94.5pt;height:75pt">
                        <v:imagedata r:id="rId10" r:href="rId65"/>
                      </v:shape>
                    </w:pic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Значимость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основной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механизма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цилиндровый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сувальдный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Класс взломостойкости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комбинаций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более 5 млн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Полуоборотов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ригелей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Вылет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37,7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37,7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Диаметр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Масса, кг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1,36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1,56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Ключей,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0E41F3" w:rsidRPr="00A55631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Размеры,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210 х 110 х 20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A55631" w:rsidRDefault="000E41F3" w:rsidP="00A55631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556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140 х 110 х 20</w:t>
                  </w:r>
                </w:p>
              </w:tc>
            </w:tr>
          </w:tbl>
          <w:p w:rsidR="000E41F3" w:rsidRDefault="000E41F3" w:rsidP="002A2E55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0E41F3" w:rsidRDefault="000E41F3" w:rsidP="009C0F56">
            <w:pPr>
              <w:rPr>
                <w:rFonts w:ascii="Arial" w:hAnsi="Arial" w:cs="Arial"/>
                <w:sz w:val="32"/>
                <w:szCs w:val="32"/>
              </w:rPr>
            </w:pPr>
          </w:p>
          <w:p w:rsidR="000E41F3" w:rsidRDefault="000E41F3" w:rsidP="009C0F56">
            <w:pPr>
              <w:tabs>
                <w:tab w:val="left" w:pos="2220"/>
              </w:tabs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ab/>
            </w:r>
          </w:p>
          <w:p w:rsidR="000E41F3" w:rsidRDefault="000E41F3" w:rsidP="009C0F56">
            <w:pPr>
              <w:tabs>
                <w:tab w:val="left" w:pos="2220"/>
              </w:tabs>
              <w:rPr>
                <w:rFonts w:ascii="Arial" w:hAnsi="Arial" w:cs="Arial"/>
                <w:sz w:val="32"/>
                <w:szCs w:val="32"/>
              </w:rPr>
            </w:pPr>
          </w:p>
          <w:p w:rsidR="000E41F3" w:rsidRDefault="000E41F3" w:rsidP="009C0F56">
            <w:pPr>
              <w:tabs>
                <w:tab w:val="left" w:pos="2220"/>
              </w:tabs>
              <w:rPr>
                <w:rFonts w:ascii="Arial" w:hAnsi="Arial" w:cs="Arial"/>
                <w:sz w:val="32"/>
                <w:szCs w:val="32"/>
              </w:rPr>
            </w:pPr>
          </w:p>
          <w:p w:rsidR="000E41F3" w:rsidRPr="009C0F56" w:rsidRDefault="000E41F3" w:rsidP="009C0F56">
            <w:pPr>
              <w:tabs>
                <w:tab w:val="left" w:pos="2220"/>
              </w:tabs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E41F3" w:rsidRPr="006A5C04">
        <w:trPr>
          <w:gridBefore w:val="1"/>
          <w:wBefore w:w="36" w:type="dxa"/>
          <w:trHeight w:val="6660"/>
        </w:trPr>
        <w:tc>
          <w:tcPr>
            <w:tcW w:w="3816" w:type="dxa"/>
          </w:tcPr>
          <w:p w:rsidR="000E41F3" w:rsidRDefault="000E41F3">
            <w:r>
              <w:pict>
                <v:shape id="_x0000_i1069" type="#_x0000_t75" style="width:100.5pt;height:215.25pt">
                  <v:imagedata r:id="rId66" o:title=""/>
                </v:shape>
              </w:pict>
            </w:r>
            <w:r>
              <w:t xml:space="preserve"> </w:t>
            </w:r>
            <w:r>
              <w:pict>
                <v:shape id="_x0000_i1070" type="#_x0000_t75" style="width:99pt;height:215.25pt">
                  <v:imagedata r:id="rId67" o:title=""/>
                </v:shape>
              </w:pict>
            </w:r>
          </w:p>
          <w:p w:rsidR="000E41F3" w:rsidRDefault="000E41F3"/>
          <w:p w:rsidR="000E41F3" w:rsidRPr="006F7731" w:rsidRDefault="000E41F3"/>
        </w:tc>
        <w:tc>
          <w:tcPr>
            <w:tcW w:w="6830" w:type="dxa"/>
          </w:tcPr>
          <w:p w:rsidR="000E41F3" w:rsidRDefault="000E41F3" w:rsidP="006F7731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Кондор М3</w:t>
            </w:r>
          </w:p>
          <w:p w:rsidR="000E41F3" w:rsidRDefault="000E41F3" w:rsidP="00C11345">
            <w:pPr>
              <w:pStyle w:val="Heading2"/>
            </w:pPr>
            <w:r>
              <w:t>Описание</w:t>
            </w:r>
          </w:p>
          <w:p w:rsidR="000E41F3" w:rsidRPr="006C70AC" w:rsidRDefault="000E41F3" w:rsidP="00C11345">
            <w:pPr>
              <w:pStyle w:val="Heading3"/>
            </w:pPr>
            <w:r w:rsidRPr="006C70AC">
              <w:t>Конструкция</w:t>
            </w:r>
          </w:p>
          <w:p w:rsidR="000E41F3" w:rsidRDefault="000E41F3" w:rsidP="00C11345">
            <w:pPr>
              <w:pStyle w:val="NormalWeb"/>
            </w:pPr>
            <w:r>
              <w:t>Дверное полотно изготовлено из двух стальных листов толщиной по 1,8 мм. Дополнительную прочность конструкции придают 9 горизонтальных и 6 вертикальных ребер жесткости.</w:t>
            </w:r>
          </w:p>
          <w:p w:rsidR="000E41F3" w:rsidRPr="006C70AC" w:rsidRDefault="000E41F3" w:rsidP="00C11345">
            <w:pPr>
              <w:pStyle w:val="Heading3"/>
            </w:pPr>
            <w:r w:rsidRPr="006C70AC">
              <w:t>Гардиан 25.14</w:t>
            </w:r>
          </w:p>
          <w:p w:rsidR="000E41F3" w:rsidRDefault="000E41F3" w:rsidP="00C11345">
            <w:pPr>
              <w:pStyle w:val="NormalWeb"/>
            </w:pPr>
            <w:r>
              <w:t>Гардиан 25.14 — замок, отлично зарекомендовавший себя среди специалистов по безопасности квартир. Наличие двух механизмов, цилиндрового и сувальдного, делают его чрезвычайно устойчивым ко взлому самыми разнообразными методами. Замок можно перекодировать для использования другого ключа.</w:t>
            </w:r>
          </w:p>
          <w:p w:rsidR="000E41F3" w:rsidRPr="006C70AC" w:rsidRDefault="000E41F3" w:rsidP="00C11345">
            <w:pPr>
              <w:pStyle w:val="Heading3"/>
            </w:pPr>
            <w:r w:rsidRPr="006C70AC">
              <w:t>Дополнительная защита</w:t>
            </w:r>
          </w:p>
          <w:p w:rsidR="000E41F3" w:rsidRDefault="000E41F3" w:rsidP="00C11345">
            <w:pPr>
              <w:pStyle w:val="NormalWeb"/>
            </w:pPr>
            <w:r>
              <w:t>Вертикальные ригели и противосъемные штыри обеспечивают еще более надежное запирание двери и предотвращают срезание полотна с петель. Бронечашка и бронепластина защищают замковый механизм от вскрытия методом высверливания.</w:t>
            </w:r>
          </w:p>
          <w:p w:rsidR="000E41F3" w:rsidRPr="006C70AC" w:rsidRDefault="000E41F3" w:rsidP="00C11345">
            <w:pPr>
              <w:pStyle w:val="Heading3"/>
            </w:pPr>
            <w:r w:rsidRPr="006C70AC">
              <w:t>Бесшумное открывание</w:t>
            </w:r>
          </w:p>
          <w:p w:rsidR="000E41F3" w:rsidRDefault="000E41F3" w:rsidP="00C11345">
            <w:pPr>
              <w:pStyle w:val="NormalWeb"/>
            </w:pPr>
            <w:r>
              <w:t>Тяжелое 90-миллиметровое полотно металлической двери Кондор М3 открывается легко и бесшумно благодаря использованию петель с твердосплавным шаром. Конструкция петель позволяет более равномерно распределить нагрузку и предотвратить деформацию дверного короба.</w:t>
            </w:r>
          </w:p>
          <w:p w:rsidR="000E41F3" w:rsidRPr="006C70AC" w:rsidRDefault="000E41F3" w:rsidP="00C11345">
            <w:pPr>
              <w:pStyle w:val="Heading3"/>
            </w:pPr>
            <w:r w:rsidRPr="006C70AC">
              <w:t>Отличная изоляция</w:t>
            </w:r>
          </w:p>
          <w:p w:rsidR="000E41F3" w:rsidRDefault="000E41F3" w:rsidP="00C11345">
            <w:pPr>
              <w:pStyle w:val="NormalWeb"/>
            </w:pPr>
            <w:r>
              <w:t>Полотно заполнено теплоизоляционной минеральной ватой Rockwool; внутри полотна установлена специальная звукопоглощающая мембрана. По всему периметру проема установлено два сплошных контура резинового уплотнителя. Ни посторонний шум, ни холод, ни пыль не проникнут в ваш дом, если он защищен дверью Кондор М3.</w:t>
            </w:r>
          </w:p>
          <w:p w:rsidR="000E41F3" w:rsidRPr="006C70AC" w:rsidRDefault="000E41F3" w:rsidP="00C11345">
            <w:pPr>
              <w:pStyle w:val="Heading3"/>
            </w:pPr>
            <w:r w:rsidRPr="006C70AC">
              <w:t>Великолепная отделка</w:t>
            </w:r>
          </w:p>
          <w:p w:rsidR="000E41F3" w:rsidRDefault="000E41F3" w:rsidP="00C11345">
            <w:pPr>
              <w:pStyle w:val="NormalWeb"/>
            </w:pPr>
            <w:r>
              <w:t>С обеих сторон дверь украшена декоративными МДФ-панелями, снаружи — темной панелью цвета Венге, изнутри — панелью изысканного и благородного оттенка Белёный дуб. Благодаря прекрасной отделке дверь принесет в ваш дом атмосферу уюта и покоя.</w:t>
            </w:r>
          </w:p>
          <w:p w:rsidR="000E41F3" w:rsidRPr="006C70AC" w:rsidRDefault="000E41F3" w:rsidP="00C11345">
            <w:pPr>
              <w:pStyle w:val="Heading3"/>
            </w:pPr>
            <w:r w:rsidRPr="006C70AC">
              <w:t>Ростовое зеркало</w:t>
            </w:r>
          </w:p>
          <w:p w:rsidR="000E41F3" w:rsidRDefault="000E41F3" w:rsidP="00C11345">
            <w:pPr>
              <w:pStyle w:val="NormalWeb"/>
            </w:pPr>
            <w:r>
              <w:t>Главная особенность и преимущество этой модели — зеркало, установленное на внутренней стороне. Идея создания двери была основана на отзывах наших покупателей. Она экономит место в прихожей, визуально расширяет ее пространство и позволяет бросить на себя еще один взгляд перед выходом из дома. С дверью Кондор М3 вы всегда сможете быть уверены, что выглядите отлично.</w:t>
            </w:r>
          </w:p>
          <w:p w:rsidR="000E41F3" w:rsidRPr="006C70AC" w:rsidRDefault="000E41F3" w:rsidP="00C11345">
            <w:pPr>
              <w:pStyle w:val="Heading3"/>
            </w:pPr>
            <w:r w:rsidRPr="006C70AC">
              <w:t>Долговечность</w:t>
            </w:r>
          </w:p>
          <w:p w:rsidR="000E41F3" w:rsidRDefault="000E41F3" w:rsidP="00C11345">
            <w:pPr>
              <w:pStyle w:val="NormalWeb"/>
            </w:pPr>
            <w:r>
              <w:t>Надежная и тщательно выверенная конструкция исключает практически любую возможность возникновения неисправности, однако если это все же случится — вы всегда сможете обратиться к нам за гарантийным обслуживанием. Мы уверены в качестве нашей продукции и потому предлагаем гарантию сроком до 10 лет на все двери Кондор.</w:t>
            </w:r>
          </w:p>
          <w:p w:rsidR="000E41F3" w:rsidRDefault="000E41F3" w:rsidP="00C11345">
            <w:pPr>
              <w:pStyle w:val="Heading2"/>
            </w:pPr>
            <w:r>
              <w:t>Комплектация</w:t>
            </w:r>
          </w:p>
          <w:p w:rsidR="000E41F3" w:rsidRDefault="000E41F3" w:rsidP="00C11345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Утепленное дверное полотно с порошковой краской.</w:t>
            </w:r>
          </w:p>
          <w:p w:rsidR="000E41F3" w:rsidRDefault="000E41F3" w:rsidP="00C11345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Гнуто-сварной короб сложной конфигурации.</w:t>
            </w:r>
          </w:p>
          <w:p w:rsidR="000E41F3" w:rsidRDefault="000E41F3" w:rsidP="00C11345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Две МДФ панели цвета Венге и Беленый дуб.</w:t>
            </w:r>
          </w:p>
          <w:p w:rsidR="000E41F3" w:rsidRDefault="000E41F3" w:rsidP="00C11345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Полноразмерное зеркало 450х1480 мм.</w:t>
            </w:r>
          </w:p>
          <w:p w:rsidR="000E41F3" w:rsidRDefault="000E41F3" w:rsidP="00C11345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Вертикальный привод.</w:t>
            </w:r>
          </w:p>
          <w:p w:rsidR="000E41F3" w:rsidRDefault="000E41F3" w:rsidP="00C11345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Замок сейфового типа.</w:t>
            </w:r>
          </w:p>
          <w:p w:rsidR="000E41F3" w:rsidRDefault="000E41F3" w:rsidP="00C11345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Противосъемные штыри.</w:t>
            </w:r>
          </w:p>
          <w:p w:rsidR="000E41F3" w:rsidRDefault="000E41F3" w:rsidP="00C11345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Бронепластина из марганцевосодержащей стали.</w:t>
            </w:r>
          </w:p>
          <w:p w:rsidR="000E41F3" w:rsidRDefault="000E41F3" w:rsidP="00C11345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Петли с твердосплавным шаром «Барк».</w:t>
            </w:r>
          </w:p>
          <w:p w:rsidR="000E41F3" w:rsidRDefault="000E41F3" w:rsidP="00C11345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Глазок и фурнитура.</w:t>
            </w:r>
          </w:p>
          <w:p w:rsidR="000E41F3" w:rsidRDefault="000E41F3" w:rsidP="00C11345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Два контура уплотнения.</w:t>
            </w:r>
          </w:p>
          <w:p w:rsidR="000E41F3" w:rsidRDefault="000E41F3" w:rsidP="00C11345">
            <w:pPr>
              <w:pStyle w:val="Heading2"/>
            </w:pPr>
            <w:r>
              <w:t>Конструкция Кондор М3</w:t>
            </w:r>
          </w:p>
          <w:p w:rsidR="000E41F3" w:rsidRDefault="000E41F3" w:rsidP="00C11345">
            <w:r>
              <w:pict>
                <v:shape id="_x0000_i1071" type="#_x0000_t75" alt="Схема двери Кондор М3" style="width:370.5pt;height:300pt">
                  <v:imagedata r:id="rId68" r:href="rId69"/>
                </v:shape>
              </w:pict>
            </w:r>
          </w:p>
          <w:p w:rsidR="000E41F3" w:rsidRDefault="000E41F3" w:rsidP="00C11345">
            <w:pPr>
              <w:pStyle w:val="Heading2"/>
            </w:pPr>
            <w:r>
              <w:t>Технические характеристики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3417"/>
              <w:gridCol w:w="3197"/>
            </w:tblGrid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Гарантия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10 лет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Default="000E41F3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</w:rPr>
                    <w:t>Размеры, мм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Ширина x Высота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860 х 2050900 х 2050960 х 2050990 х 2090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Default="000E41F3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</w:rPr>
                    <w:t>Производство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Страна производитель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Россия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Default="000E41F3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</w:rPr>
                    <w:t>Короб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100 мм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Default="000E41F3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</w:rPr>
                    <w:t>Дверное полотно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90 мм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Материал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Сталь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Исполнение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Левое, правое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Количество металлических листов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2 шт.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Толщина внешнего металлического листа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1.8 мм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Толщина внутреннего листа стали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1.8 мм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Количество ребер жесткости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15 шт.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Default="000E41F3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</w:rPr>
                    <w:t>Фурнитура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Цвет ручек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ХромСеребро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Default="000E41F3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</w:rPr>
                    <w:t>Безопасность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Бронепластина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+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Вертикальный привод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+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Антивандальное покрытие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+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Бронечашка 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+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Противосъемные штыри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+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Default="000E41F3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</w:rPr>
                    <w:t>Комфорт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Глазок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+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Зеркало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+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Резиновый уплотнитель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2 шт.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Теплошумоизоляция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Есть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Default="000E41F3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</w:rPr>
                    <w:t>Усиленные петли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Количество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2 шт. 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Тип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 xml:space="preserve">Усиленные безосевые "Барк" </w:t>
                  </w:r>
                </w:p>
              </w:tc>
            </w:tr>
          </w:tbl>
          <w:p w:rsidR="000E41F3" w:rsidRDefault="000E41F3" w:rsidP="00C11345">
            <w:pPr>
              <w:pStyle w:val="Heading2"/>
            </w:pPr>
            <w:r>
              <w:t>Замки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2387"/>
              <w:gridCol w:w="2721"/>
            </w:tblGrid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</w:rPr>
                    <w:t>Модель замка: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</w:rPr>
                    <w:t>Гардиан 25.14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pict>
                      <v:shape id="_x0000_i1072" type="#_x0000_t75" alt="Замок Гардиан 25.14" style="width:75pt;height:75pt">
                        <v:imagedata r:id="rId70" r:href="rId71"/>
                      </v:shape>
                    </w:pic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Значимость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основной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Тип механизма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сувальдный + цилиндровый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Сувальд,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6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Класс взломостойкости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4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Количество комбинаций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Полуоборотов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4+2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Количество ригелей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8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Вылет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37,7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Диаметр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18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Масса, кг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4,84</w:t>
                  </w: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Ключей,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0E41F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Размеры,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Default="000E41F3">
                  <w:pPr>
                    <w:rPr>
                      <w:sz w:val="24"/>
                      <w:szCs w:val="24"/>
                    </w:rPr>
                  </w:pPr>
                  <w:r>
                    <w:t>400 х 145 х 28,5</w:t>
                  </w:r>
                </w:p>
              </w:tc>
            </w:tr>
          </w:tbl>
          <w:p w:rsidR="000E41F3" w:rsidRPr="009F47A6" w:rsidRDefault="000E41F3" w:rsidP="009F47A6">
            <w:pPr>
              <w:spacing w:after="0" w:line="240" w:lineRule="auto"/>
              <w:ind w:left="158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E41F3" w:rsidRPr="006A5C04">
        <w:trPr>
          <w:gridBefore w:val="1"/>
          <w:wBefore w:w="36" w:type="dxa"/>
          <w:trHeight w:val="6660"/>
        </w:trPr>
        <w:tc>
          <w:tcPr>
            <w:tcW w:w="3816" w:type="dxa"/>
          </w:tcPr>
          <w:p w:rsidR="000E41F3" w:rsidRPr="009C0F56" w:rsidRDefault="000E41F3">
            <w:r>
              <w:pict>
                <v:shape id="_x0000_i1073" type="#_x0000_t75" style="width:99pt;height:3in">
                  <v:imagedata r:id="rId72" o:title=""/>
                </v:shape>
              </w:pict>
            </w:r>
            <w:r>
              <w:t xml:space="preserve"> </w:t>
            </w:r>
            <w:r>
              <w:pict>
                <v:shape id="_x0000_i1074" type="#_x0000_t75" style="width:99.75pt;height:3in">
                  <v:imagedata r:id="rId73" o:title=""/>
                </v:shape>
              </w:pict>
            </w:r>
          </w:p>
        </w:tc>
        <w:tc>
          <w:tcPr>
            <w:tcW w:w="6830" w:type="dxa"/>
          </w:tcPr>
          <w:p w:rsidR="000E41F3" w:rsidRDefault="000E41F3" w:rsidP="00FC2FE6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Кондор М3 Люкс</w:t>
            </w:r>
          </w:p>
          <w:p w:rsidR="000E41F3" w:rsidRPr="001E659E" w:rsidRDefault="000E41F3" w:rsidP="001E659E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1E659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Описание</w:t>
            </w:r>
          </w:p>
          <w:p w:rsidR="000E41F3" w:rsidRPr="001E659E" w:rsidRDefault="000E41F3" w:rsidP="001E659E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Особенности дверей Кондор М3 Люкс:</w:t>
            </w:r>
          </w:p>
          <w:p w:rsidR="000E41F3" w:rsidRPr="001E659E" w:rsidRDefault="000E41F3" w:rsidP="001E659E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Внутреннее полотно выполнено из МДФ панели, цвет — Беленый дуб.</w:t>
            </w:r>
          </w:p>
          <w:p w:rsidR="000E41F3" w:rsidRPr="001E659E" w:rsidRDefault="000E41F3" w:rsidP="001E659E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Левое и правое исполнение дверного полотна.</w:t>
            </w:r>
          </w:p>
          <w:p w:rsidR="000E41F3" w:rsidRPr="001E659E" w:rsidRDefault="000E41F3" w:rsidP="001E659E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Толщина стального полотна 72 мм.</w:t>
            </w:r>
          </w:p>
          <w:p w:rsidR="000E41F3" w:rsidRPr="001E659E" w:rsidRDefault="000E41F3" w:rsidP="001E659E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Металлическая решетка с тепловым и звуковым изолятором.</w:t>
            </w:r>
          </w:p>
          <w:p w:rsidR="000E41F3" w:rsidRPr="001E659E" w:rsidRDefault="000E41F3" w:rsidP="001E659E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Усиленная гнуто-сварная конструкция с порошковым напылением.</w:t>
            </w:r>
          </w:p>
          <w:p w:rsidR="000E41F3" w:rsidRPr="001E659E" w:rsidRDefault="000E41F3" w:rsidP="001E659E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Двухсистемный замок с ночной задвижкой.</w:t>
            </w:r>
          </w:p>
          <w:p w:rsidR="000E41F3" w:rsidRPr="001E659E" w:rsidRDefault="000E41F3" w:rsidP="001E659E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Петли на твердосплавном шаре.</w:t>
            </w:r>
          </w:p>
          <w:p w:rsidR="000E41F3" w:rsidRPr="001E659E" w:rsidRDefault="000E41F3" w:rsidP="001E659E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Глазок, уплотнители и шумоизоляция.</w:t>
            </w:r>
          </w:p>
          <w:p w:rsidR="000E41F3" w:rsidRPr="001E659E" w:rsidRDefault="000E41F3" w:rsidP="001E659E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Дверная фурнитура окрашена качественной краской, которая не облезает и не царапается.</w:t>
            </w:r>
          </w:p>
          <w:p w:rsidR="000E41F3" w:rsidRPr="001E659E" w:rsidRDefault="000E41F3" w:rsidP="001E659E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Дверь Кондор М3 Люкс — это гарантия безопасности, потому что:</w:t>
            </w:r>
          </w:p>
          <w:p w:rsidR="000E41F3" w:rsidRPr="001E659E" w:rsidRDefault="000E41F3" w:rsidP="001E659E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на дверь устанавливаются замки системы Гардиан 25.14;</w:t>
            </w:r>
          </w:p>
          <w:p w:rsidR="000E41F3" w:rsidRPr="001E659E" w:rsidRDefault="000E41F3" w:rsidP="001E659E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четвертый класс взломостойкости;</w:t>
            </w:r>
          </w:p>
          <w:p w:rsidR="000E41F3" w:rsidRPr="001E659E" w:rsidRDefault="000E41F3" w:rsidP="001E659E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представлены сувальдные и цилиндровые замковые механизмы;</w:t>
            </w:r>
          </w:p>
          <w:p w:rsidR="000E41F3" w:rsidRPr="001E659E" w:rsidRDefault="000E41F3" w:rsidP="001E659E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на двери имеются противосъемные штыри.</w:t>
            </w:r>
          </w:p>
          <w:p w:rsidR="000E41F3" w:rsidRPr="001E659E" w:rsidRDefault="000E41F3" w:rsidP="001E659E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Также безопасность усиливает сплошной противоотжим, броненакладки на ручку и чашечки. Комплексный подбор таких средств защиты и обеспечивает максимальную безопасность.</w:t>
            </w:r>
          </w:p>
          <w:p w:rsidR="000E41F3" w:rsidRPr="001E659E" w:rsidRDefault="000E41F3" w:rsidP="001E659E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При заказе двери Кондор, предварительный выезд замерщика, демонтаж старой двери и доставка новой бесплатны. По окончании всех демонтажных и монтажных работ выдается чек, паспорт двери и акт выполненных работ.</w:t>
            </w:r>
          </w:p>
          <w:p w:rsidR="000E41F3" w:rsidRPr="001E659E" w:rsidRDefault="000E41F3" w:rsidP="001E659E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Дверь Кондор М3 Люкс сочетает в себе качества, которые ценятся при выборе прежде всего: это соотношение цены и характеристик. Российский производитель создал качественный продукт, основанный на отзывах клиентов, который идеально впишется в любой российский интерьер. Двери данной модели разработаны и рассчитаны специально с учетом особенностей российских домов. Проверенные защитные функции отлично сочетаются с универсальным дизайном двери.</w:t>
            </w:r>
          </w:p>
          <w:p w:rsidR="000E41F3" w:rsidRPr="001E659E" w:rsidRDefault="000E41F3" w:rsidP="001E659E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1E659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Комплектация</w:t>
            </w:r>
          </w:p>
          <w:p w:rsidR="000E41F3" w:rsidRPr="001E659E" w:rsidRDefault="000E41F3" w:rsidP="001E659E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Утепленное дверное полотно с порошковой краской.</w:t>
            </w:r>
          </w:p>
          <w:p w:rsidR="000E41F3" w:rsidRPr="001E659E" w:rsidRDefault="000E41F3" w:rsidP="001E659E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Гнуто-сварной короб сложной конфигурации.</w:t>
            </w:r>
          </w:p>
          <w:p w:rsidR="000E41F3" w:rsidRPr="001E659E" w:rsidRDefault="000E41F3" w:rsidP="001E659E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Две МДФ панели цвета Венге и Беленый дуб.</w:t>
            </w:r>
          </w:p>
          <w:p w:rsidR="000E41F3" w:rsidRPr="001E659E" w:rsidRDefault="000E41F3" w:rsidP="001E659E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Замок сейфового типа.</w:t>
            </w:r>
          </w:p>
          <w:p w:rsidR="000E41F3" w:rsidRPr="001E659E" w:rsidRDefault="000E41F3" w:rsidP="001E659E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Противосъемные штыри.</w:t>
            </w:r>
          </w:p>
          <w:p w:rsidR="000E41F3" w:rsidRPr="001E659E" w:rsidRDefault="000E41F3" w:rsidP="001E659E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Бронепластина из марганцевосодержащей стали.</w:t>
            </w:r>
          </w:p>
          <w:p w:rsidR="000E41F3" w:rsidRPr="001E659E" w:rsidRDefault="000E41F3" w:rsidP="001E659E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Петли с твердосплавным шаром «Барк».</w:t>
            </w:r>
          </w:p>
          <w:p w:rsidR="000E41F3" w:rsidRPr="001E659E" w:rsidRDefault="000E41F3" w:rsidP="001E659E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Глазок и фурнитура.</w:t>
            </w:r>
          </w:p>
          <w:p w:rsidR="000E41F3" w:rsidRPr="001E659E" w:rsidRDefault="000E41F3" w:rsidP="001E659E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659E">
              <w:rPr>
                <w:rFonts w:ascii="Times New Roman" w:hAnsi="Times New Roman" w:cs="Times New Roman"/>
                <w:sz w:val="24"/>
                <w:szCs w:val="24"/>
              </w:rPr>
              <w:t>Два контура уплотнения.</w:t>
            </w:r>
          </w:p>
          <w:p w:rsidR="000E41F3" w:rsidRPr="001E659E" w:rsidRDefault="000E41F3" w:rsidP="001E659E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1E659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Конструкция Кондор М3 Люкс</w:t>
            </w:r>
          </w:p>
          <w:p w:rsidR="000E41F3" w:rsidRPr="001E659E" w:rsidRDefault="000E41F3" w:rsidP="001E659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62CE"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75" type="#_x0000_t75" alt="Схема двери Кондор М3 Люкс" style="width:379.5pt;height:300pt">
                  <v:imagedata r:id="rId74" r:href="rId75"/>
                </v:shape>
              </w:pict>
            </w:r>
          </w:p>
          <w:p w:rsidR="000E41F3" w:rsidRPr="001E659E" w:rsidRDefault="000E41F3" w:rsidP="001E659E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1E659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Технические характеристики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3452"/>
              <w:gridCol w:w="3162"/>
            </w:tblGrid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Гарантия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 лет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Размеры, мм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Ширина x Высота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860 х 2050900 х 2050960 х 2050990 х 2090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Производство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Страна производитель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Россия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Короб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100 мм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Дверное полотно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72 мм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Материал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Сталь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Исполнение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Левое, правое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металлических листов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 внешнего металлического листа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1.5 мм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 внутреннего листа стали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1.5 мм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ребер жесткости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15 шт.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Фурнитура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Цвет ручек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ХромСеребро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Безопасность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Бронепластина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Вертикальный привод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Антивандальное покрытие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Бронечашка 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Противосъемные штыри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Комфорт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Глазок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Резиновый уплотнитель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Теплошумоизоляция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Есть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Усиленные петли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Усиленные безосевые "Барк" </w:t>
                  </w:r>
                </w:p>
              </w:tc>
            </w:tr>
          </w:tbl>
          <w:p w:rsidR="000E41F3" w:rsidRPr="001E659E" w:rsidRDefault="000E41F3" w:rsidP="001E659E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1E659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Замки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2595"/>
              <w:gridCol w:w="2945"/>
            </w:tblGrid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Модель замка: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Гардиан 25.14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76" type="#_x0000_t75" alt="Замок Гардиан 25.14" style="width:75pt;height:75pt">
                        <v:imagedata r:id="rId70" r:href="rId76"/>
                      </v:shape>
                    </w:pic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Значимость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основной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механизма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сувальдный + цилиндровый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Класс взломостойкости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комбинаций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Полуоборотов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4+2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ригелей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Вылет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37,7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Диаметр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Масса, кг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4,84</w:t>
                  </w: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Ключей,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0E41F3" w:rsidRPr="001E659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Размеры,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1E659E" w:rsidRDefault="000E41F3" w:rsidP="001E659E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E659E">
                    <w:rPr>
                      <w:rFonts w:ascii="Times New Roman" w:hAnsi="Times New Roman" w:cs="Times New Roman"/>
                      <w:sz w:val="24"/>
                      <w:szCs w:val="24"/>
                    </w:rPr>
                    <w:t>400 х 145 х 28,5</w:t>
                  </w:r>
                </w:p>
              </w:tc>
            </w:tr>
          </w:tbl>
          <w:p w:rsidR="000E41F3" w:rsidRDefault="000E41F3" w:rsidP="00FC2FE6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</w:tr>
      <w:tr w:rsidR="000E41F3" w:rsidRPr="006A5C04">
        <w:trPr>
          <w:gridBefore w:val="1"/>
          <w:wBefore w:w="36" w:type="dxa"/>
          <w:trHeight w:val="6660"/>
        </w:trPr>
        <w:tc>
          <w:tcPr>
            <w:tcW w:w="3816" w:type="dxa"/>
          </w:tcPr>
          <w:p w:rsidR="000E41F3" w:rsidRPr="00D12919" w:rsidRDefault="000E41F3">
            <w:r>
              <w:pict>
                <v:shape id="_x0000_i1077" type="#_x0000_t75" style="width:100.5pt;height:225.75pt">
                  <v:imagedata r:id="rId77" o:title=""/>
                </v:shape>
              </w:pict>
            </w:r>
            <w:r>
              <w:t xml:space="preserve"> </w:t>
            </w:r>
            <w:r>
              <w:pict>
                <v:shape id="_x0000_i1078" type="#_x0000_t75" style="width:102.75pt;height:225pt">
                  <v:imagedata r:id="rId78" o:title=""/>
                </v:shape>
              </w:pict>
            </w:r>
          </w:p>
        </w:tc>
        <w:tc>
          <w:tcPr>
            <w:tcW w:w="6830" w:type="dxa"/>
          </w:tcPr>
          <w:p w:rsidR="000E41F3" w:rsidRDefault="000E41F3" w:rsidP="00FC2FE6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Кондор 8</w:t>
            </w:r>
          </w:p>
          <w:p w:rsidR="000E41F3" w:rsidRPr="00EE5F5C" w:rsidRDefault="000E41F3" w:rsidP="00EE5F5C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EE5F5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Описание</w:t>
            </w:r>
          </w:p>
          <w:p w:rsidR="000E41F3" w:rsidRPr="00EE5F5C" w:rsidRDefault="000E41F3" w:rsidP="00EE5F5C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F5C">
              <w:rPr>
                <w:rFonts w:ascii="Times New Roman" w:hAnsi="Times New Roman" w:cs="Times New Roman"/>
                <w:sz w:val="24"/>
                <w:szCs w:val="24"/>
              </w:rPr>
              <w:t xml:space="preserve">Кондор 8 — новая дверь в линейке Кондор. Но эта модель уже заслужила доверие покупателей. И это неудивительно. Ведь Кондор 8 сочетает в себе отличные характеристики и низкую цену. </w:t>
            </w:r>
          </w:p>
          <w:p w:rsidR="000E41F3" w:rsidRPr="00EE5F5C" w:rsidRDefault="000E41F3" w:rsidP="00EE5F5C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F5C">
              <w:rPr>
                <w:rFonts w:ascii="Times New Roman" w:hAnsi="Times New Roman" w:cs="Times New Roman"/>
                <w:sz w:val="24"/>
                <w:szCs w:val="24"/>
              </w:rPr>
              <w:t>Дверное полотно состоит из одного листа стали толщиной 1,5 мм и трех ребер жесткости с усилителями. Это придает всей конструкции невероятную прочность. А встроенные броненакладка и противосъемные штыри защищают дверь от выпиливания. Общая толщина полотна — 60 мм, короба — 70 мм.</w:t>
            </w:r>
          </w:p>
          <w:p w:rsidR="000E41F3" w:rsidRPr="00EE5F5C" w:rsidRDefault="000E41F3" w:rsidP="00EE5F5C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F5C">
              <w:rPr>
                <w:rFonts w:ascii="Times New Roman" w:hAnsi="Times New Roman" w:cs="Times New Roman"/>
                <w:sz w:val="24"/>
                <w:szCs w:val="24"/>
              </w:rPr>
              <w:t>Дверь очень комфортна в использовании. На нее установлен глазок широкого обзора — вы сможете наблюдать за лестничной площадкой. Дверное полотно утеплено минеральной ватой. Она обеспечивает хорошую теплошумоизоляцию. Двойной резиновый контур предотвращает попадание пыли и сквозняков. Несмотря на то, что дверь немало весит — 80-95 килограммов, ее легко открывать благодаря трем подшипниковым петлям.</w:t>
            </w:r>
          </w:p>
          <w:p w:rsidR="000E41F3" w:rsidRPr="00EE5F5C" w:rsidRDefault="000E41F3" w:rsidP="00EE5F5C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F5C">
              <w:rPr>
                <w:rFonts w:ascii="Times New Roman" w:hAnsi="Times New Roman" w:cs="Times New Roman"/>
                <w:sz w:val="24"/>
                <w:szCs w:val="24"/>
              </w:rPr>
              <w:t>Дверь отличается простым, универсальным дизайном. С внешней стороны полотно покрыто краской «Черный шелк» и антивандальным покрытием, которое защищает от царапин и износа. С внутренней стороны установлена МДФ цвета «Белый шелк» или «Венге» на выбор.</w:t>
            </w:r>
          </w:p>
          <w:p w:rsidR="000E41F3" w:rsidRPr="00EE5F5C" w:rsidRDefault="000E41F3" w:rsidP="00EE5F5C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F5C">
              <w:rPr>
                <w:rFonts w:ascii="Times New Roman" w:hAnsi="Times New Roman" w:cs="Times New Roman"/>
                <w:sz w:val="24"/>
                <w:szCs w:val="24"/>
              </w:rPr>
              <w:t>На дверь установлены два разносистемных замка: сувальдный Гардиан 30.11 и цилиндровый Гардиан 32.01. Сочетание замков 4 и 3 уровней взломостойкости обеспечит надежную защиту вашего дома, а ночная задвижка позволит не беспокоиться о безопасности даже в темное время суток.</w:t>
            </w:r>
          </w:p>
          <w:p w:rsidR="000E41F3" w:rsidRPr="00EE5F5C" w:rsidRDefault="000E41F3" w:rsidP="00EE5F5C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F5C">
              <w:rPr>
                <w:rFonts w:ascii="Times New Roman" w:hAnsi="Times New Roman" w:cs="Times New Roman"/>
                <w:sz w:val="24"/>
                <w:szCs w:val="24"/>
              </w:rPr>
              <w:t>Если вы хотите надежно защитить ваш дом, но не хотите тратить на это много денег, обратите внимание на Кондор 8. Великолепное сочетание цены и качества порадуют даже самых взыскательных покупателей.</w:t>
            </w:r>
          </w:p>
          <w:p w:rsidR="000E41F3" w:rsidRPr="00EE5F5C" w:rsidRDefault="000E41F3" w:rsidP="00EE5F5C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EE5F5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Комплектация</w:t>
            </w:r>
          </w:p>
          <w:p w:rsidR="000E41F3" w:rsidRPr="00EE5F5C" w:rsidRDefault="000E41F3" w:rsidP="00EE5F5C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F5C">
              <w:rPr>
                <w:rFonts w:ascii="Times New Roman" w:hAnsi="Times New Roman" w:cs="Times New Roman"/>
                <w:sz w:val="24"/>
                <w:szCs w:val="24"/>
              </w:rPr>
              <w:t>Утепленное дверное полотно с порошковой краской.</w:t>
            </w:r>
          </w:p>
          <w:p w:rsidR="000E41F3" w:rsidRPr="00EE5F5C" w:rsidRDefault="000E41F3" w:rsidP="00EE5F5C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F5C">
              <w:rPr>
                <w:rFonts w:ascii="Times New Roman" w:hAnsi="Times New Roman" w:cs="Times New Roman"/>
                <w:sz w:val="24"/>
                <w:szCs w:val="24"/>
              </w:rPr>
              <w:t>Гнуто-сварной короб сложной конфигурации.</w:t>
            </w:r>
          </w:p>
          <w:p w:rsidR="000E41F3" w:rsidRPr="00EE5F5C" w:rsidRDefault="000E41F3" w:rsidP="00EE5F5C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F5C">
              <w:rPr>
                <w:rFonts w:ascii="Times New Roman" w:hAnsi="Times New Roman" w:cs="Times New Roman"/>
                <w:sz w:val="24"/>
                <w:szCs w:val="24"/>
              </w:rPr>
              <w:t>Одна МДФ панель цвета Венге или Беленый дуб.</w:t>
            </w:r>
          </w:p>
          <w:p w:rsidR="000E41F3" w:rsidRPr="00EE5F5C" w:rsidRDefault="000E41F3" w:rsidP="00EE5F5C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F5C">
              <w:rPr>
                <w:rFonts w:ascii="Times New Roman" w:hAnsi="Times New Roman" w:cs="Times New Roman"/>
                <w:sz w:val="24"/>
                <w:szCs w:val="24"/>
              </w:rPr>
              <w:t>Два разносистемных замка.</w:t>
            </w:r>
          </w:p>
          <w:p w:rsidR="000E41F3" w:rsidRPr="00EE5F5C" w:rsidRDefault="000E41F3" w:rsidP="00EE5F5C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F5C">
              <w:rPr>
                <w:rFonts w:ascii="Times New Roman" w:hAnsi="Times New Roman" w:cs="Times New Roman"/>
                <w:sz w:val="24"/>
                <w:szCs w:val="24"/>
              </w:rPr>
              <w:t>Противосъемные штыри.</w:t>
            </w:r>
          </w:p>
          <w:p w:rsidR="000E41F3" w:rsidRPr="00EE5F5C" w:rsidRDefault="000E41F3" w:rsidP="00EE5F5C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F5C">
              <w:rPr>
                <w:rFonts w:ascii="Times New Roman" w:hAnsi="Times New Roman" w:cs="Times New Roman"/>
                <w:sz w:val="24"/>
                <w:szCs w:val="24"/>
              </w:rPr>
              <w:t>Бронепакет на замок.</w:t>
            </w:r>
          </w:p>
          <w:p w:rsidR="000E41F3" w:rsidRPr="00EE5F5C" w:rsidRDefault="000E41F3" w:rsidP="00EE5F5C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F5C">
              <w:rPr>
                <w:rFonts w:ascii="Times New Roman" w:hAnsi="Times New Roman" w:cs="Times New Roman"/>
                <w:sz w:val="24"/>
                <w:szCs w:val="24"/>
              </w:rPr>
              <w:t>Усиленные подшипниковые петли.</w:t>
            </w:r>
          </w:p>
          <w:p w:rsidR="000E41F3" w:rsidRPr="00EE5F5C" w:rsidRDefault="000E41F3" w:rsidP="00EE5F5C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F5C">
              <w:rPr>
                <w:rFonts w:ascii="Times New Roman" w:hAnsi="Times New Roman" w:cs="Times New Roman"/>
                <w:sz w:val="24"/>
                <w:szCs w:val="24"/>
              </w:rPr>
              <w:t>Глазок и фурнитура.</w:t>
            </w:r>
          </w:p>
          <w:p w:rsidR="000E41F3" w:rsidRPr="00EE5F5C" w:rsidRDefault="000E41F3" w:rsidP="00EE5F5C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F5C">
              <w:rPr>
                <w:rFonts w:ascii="Times New Roman" w:hAnsi="Times New Roman" w:cs="Times New Roman"/>
                <w:sz w:val="24"/>
                <w:szCs w:val="24"/>
              </w:rPr>
              <w:t>Два контура уплотнения.</w:t>
            </w:r>
          </w:p>
          <w:p w:rsidR="000E41F3" w:rsidRPr="00EE5F5C" w:rsidRDefault="000E41F3" w:rsidP="00EE5F5C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EE5F5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Конструкция Кондор 8</w:t>
            </w:r>
          </w:p>
          <w:p w:rsidR="000E41F3" w:rsidRPr="00EE5F5C" w:rsidRDefault="000E41F3" w:rsidP="00EE5F5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62CE"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79" type="#_x0000_t75" alt="Схема двери Кондор 8" style="width:348.75pt;height:300pt">
                  <v:imagedata r:id="rId79" r:href="rId80"/>
                </v:shape>
              </w:pict>
            </w:r>
          </w:p>
          <w:p w:rsidR="000E41F3" w:rsidRPr="00EE5F5C" w:rsidRDefault="000E41F3" w:rsidP="00EE5F5C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EE5F5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Технические характеристики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3664"/>
              <w:gridCol w:w="2950"/>
            </w:tblGrid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Гарантия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 лет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Размеры, мм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Ширина x Высота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860 х 2050960 х 2050990 х 2090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Производство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Страна производитель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Россия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Короб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70 мм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Дверное полотно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60 мм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Материал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Сталь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Исполнение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Левое, правое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металлических листов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 шт.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 внешнего металлического листа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1.5 мм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ребер жесткости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3 шт.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Фурнитура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Цвет ручек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ХромСереброЗолото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Безопасность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Бронепластина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Антивандальное покрытие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Противосъемные штыри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Комфорт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Глазок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Резиновый уплотнитель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Теплошумоизоляция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Есть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Усиленные петли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3 шт. 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Усиленные подшипниковые </w:t>
                  </w:r>
                </w:p>
              </w:tc>
            </w:tr>
          </w:tbl>
          <w:p w:rsidR="000E41F3" w:rsidRPr="00EE5F5C" w:rsidRDefault="000E41F3" w:rsidP="00EE5F5C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EE5F5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Замки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2595"/>
              <w:gridCol w:w="1890"/>
              <w:gridCol w:w="1905"/>
            </w:tblGrid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Модель замка: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Гардиан 32.01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Гардиан 30.11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80" type="#_x0000_t75" alt="Замок Гардиан 32.01" style="width:91.5pt;height:73.5pt">
                        <v:imagedata r:id="rId39" r:href="rId81"/>
                      </v:shape>
                    </w:pic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81" type="#_x0000_t75" alt="Замок Гардиан 30.11" style="width:91.5pt;height:73.5pt">
                        <v:imagedata r:id="rId41" r:href="rId82"/>
                      </v:shape>
                    </w:pic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Значимость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основной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механизма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цилиндровый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сувальдный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Класс взломостойкости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комбинаций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более 1,6 млн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более 1,6 млн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Полуоборотов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ригелей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Вылет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Диаметр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15,8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15,8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Масса, кг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0,87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1,29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Ключей,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0E41F3" w:rsidRPr="00EE5F5C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Размеры,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104 х 97,5 х 22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EE5F5C" w:rsidRDefault="000E41F3" w:rsidP="00EE5F5C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5F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138 х 97,5 х 22</w:t>
                  </w:r>
                </w:p>
              </w:tc>
            </w:tr>
          </w:tbl>
          <w:p w:rsidR="000E41F3" w:rsidRPr="00275F41" w:rsidRDefault="000E41F3" w:rsidP="00275F41">
            <w:pPr>
              <w:tabs>
                <w:tab w:val="left" w:pos="240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  <w:tr w:rsidR="000E41F3" w:rsidRPr="006A5C04">
        <w:trPr>
          <w:gridBefore w:val="1"/>
          <w:wBefore w:w="36" w:type="dxa"/>
          <w:trHeight w:val="6660"/>
        </w:trPr>
        <w:tc>
          <w:tcPr>
            <w:tcW w:w="3816" w:type="dxa"/>
          </w:tcPr>
          <w:p w:rsidR="000E41F3" w:rsidRPr="009A1995" w:rsidRDefault="000E41F3">
            <w:r>
              <w:pict>
                <v:shape id="_x0000_i1082" type="#_x0000_t75" style="width:105pt;height:208.5pt">
                  <v:imagedata r:id="rId83" o:title=""/>
                </v:shape>
              </w:pict>
            </w:r>
            <w:r>
              <w:t xml:space="preserve"> </w:t>
            </w:r>
            <w:r>
              <w:pict>
                <v:shape id="_x0000_i1083" type="#_x0000_t75" style="width:95.25pt;height:206.25pt">
                  <v:imagedata r:id="rId84" o:title=""/>
                </v:shape>
              </w:pict>
            </w:r>
          </w:p>
        </w:tc>
        <w:tc>
          <w:tcPr>
            <w:tcW w:w="6830" w:type="dxa"/>
          </w:tcPr>
          <w:p w:rsidR="000E41F3" w:rsidRDefault="000E41F3" w:rsidP="007B2E59">
            <w:pPr>
              <w:spacing w:after="0" w:line="240" w:lineRule="auto"/>
              <w:ind w:left="15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ФУТУРА 2</w:t>
            </w:r>
          </w:p>
          <w:p w:rsidR="000E41F3" w:rsidRPr="00C57E46" w:rsidRDefault="000E41F3" w:rsidP="00C57E46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57E4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Описание</w:t>
            </w:r>
          </w:p>
          <w:p w:rsidR="000E41F3" w:rsidRPr="00C57E46" w:rsidRDefault="000E41F3" w:rsidP="00C57E46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E46">
              <w:rPr>
                <w:rFonts w:ascii="Times New Roman" w:hAnsi="Times New Roman" w:cs="Times New Roman"/>
                <w:sz w:val="24"/>
                <w:szCs w:val="24"/>
              </w:rPr>
              <w:t>Однолистовая дверь Кондор Футура 2 – новинка в модельном ряду кондор. Дизайн двери сделан в простых строгих формах. Защиту двери обеспечивают два разносистемных замка Гардиан. Под стильной внешней МДФ панелью установлен лист 1.6 мм стали и 15 ребер жесткости. Дверь утеплена минеральной плитой, обеспечивающий повышенную тепло -шумоизоляцию. Как и все модели дверей Кондор, Футура 2 укомплектована противосъемными штырями и петлями на подшипниках, обеспечивающими плавное, беззвучное открывание. По периметру короба и дверного полотна установлены резиновые уплотнительные контуры, для герметичного закрывания, защиты от запахов и звуков.</w:t>
            </w:r>
          </w:p>
          <w:p w:rsidR="000E41F3" w:rsidRPr="00C57E46" w:rsidRDefault="000E41F3" w:rsidP="00C57E46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E46">
              <w:rPr>
                <w:rFonts w:ascii="Times New Roman" w:hAnsi="Times New Roman" w:cs="Times New Roman"/>
                <w:sz w:val="24"/>
                <w:szCs w:val="24"/>
              </w:rPr>
              <w:t>Дверь может быть рекомендована для установки в квартиру в качестве основной или единственной. На складе в наличие имеется несколько стандартных размеров. Данную дверь нельзя устанавливать как уличную.</w:t>
            </w:r>
          </w:p>
          <w:p w:rsidR="000E41F3" w:rsidRPr="00C57E46" w:rsidRDefault="000E41F3" w:rsidP="00C57E46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57E4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Комплектация</w:t>
            </w:r>
          </w:p>
          <w:p w:rsidR="000E41F3" w:rsidRPr="00C57E46" w:rsidRDefault="000E41F3" w:rsidP="00C57E4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E46">
              <w:rPr>
                <w:rFonts w:ascii="Times New Roman" w:hAnsi="Times New Roman" w:cs="Times New Roman"/>
                <w:sz w:val="24"/>
                <w:szCs w:val="24"/>
              </w:rPr>
              <w:t>Утепленное дверное полотно с порошковой краской.</w:t>
            </w:r>
          </w:p>
          <w:p w:rsidR="000E41F3" w:rsidRPr="00C57E46" w:rsidRDefault="000E41F3" w:rsidP="00C57E4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E46">
              <w:rPr>
                <w:rFonts w:ascii="Times New Roman" w:hAnsi="Times New Roman" w:cs="Times New Roman"/>
                <w:sz w:val="24"/>
                <w:szCs w:val="24"/>
              </w:rPr>
              <w:t>Гнуто-сварной короб сложной конфигурации.</w:t>
            </w:r>
          </w:p>
          <w:p w:rsidR="000E41F3" w:rsidRPr="00C57E46" w:rsidRDefault="000E41F3" w:rsidP="00C57E4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E46">
              <w:rPr>
                <w:rFonts w:ascii="Times New Roman" w:hAnsi="Times New Roman" w:cs="Times New Roman"/>
                <w:sz w:val="24"/>
                <w:szCs w:val="24"/>
              </w:rPr>
              <w:t>Две МДФ панели цвета Венге и Беленый дуб.</w:t>
            </w:r>
          </w:p>
          <w:p w:rsidR="000E41F3" w:rsidRPr="00C57E46" w:rsidRDefault="000E41F3" w:rsidP="00C57E4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E46">
              <w:rPr>
                <w:rFonts w:ascii="Times New Roman" w:hAnsi="Times New Roman" w:cs="Times New Roman"/>
                <w:sz w:val="24"/>
                <w:szCs w:val="24"/>
              </w:rPr>
              <w:t>Два разносистемных замка.</w:t>
            </w:r>
          </w:p>
          <w:p w:rsidR="000E41F3" w:rsidRPr="00C57E46" w:rsidRDefault="000E41F3" w:rsidP="00C57E4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E46">
              <w:rPr>
                <w:rFonts w:ascii="Times New Roman" w:hAnsi="Times New Roman" w:cs="Times New Roman"/>
                <w:sz w:val="24"/>
                <w:szCs w:val="24"/>
              </w:rPr>
              <w:t>Противосъемные штыри.</w:t>
            </w:r>
          </w:p>
          <w:p w:rsidR="000E41F3" w:rsidRPr="00C57E46" w:rsidRDefault="000E41F3" w:rsidP="00C57E4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E46">
              <w:rPr>
                <w:rFonts w:ascii="Times New Roman" w:hAnsi="Times New Roman" w:cs="Times New Roman"/>
                <w:sz w:val="24"/>
                <w:szCs w:val="24"/>
              </w:rPr>
              <w:t>Бронепакет на замок.</w:t>
            </w:r>
          </w:p>
          <w:p w:rsidR="000E41F3" w:rsidRPr="00C57E46" w:rsidRDefault="000E41F3" w:rsidP="00C57E4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E46">
              <w:rPr>
                <w:rFonts w:ascii="Times New Roman" w:hAnsi="Times New Roman" w:cs="Times New Roman"/>
                <w:sz w:val="24"/>
                <w:szCs w:val="24"/>
              </w:rPr>
              <w:t>Усиленные подшипниковые петли.</w:t>
            </w:r>
          </w:p>
          <w:p w:rsidR="000E41F3" w:rsidRPr="00C57E46" w:rsidRDefault="000E41F3" w:rsidP="00C57E4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E46">
              <w:rPr>
                <w:rFonts w:ascii="Times New Roman" w:hAnsi="Times New Roman" w:cs="Times New Roman"/>
                <w:sz w:val="24"/>
                <w:szCs w:val="24"/>
              </w:rPr>
              <w:t>Глазок и фурнитура.</w:t>
            </w:r>
          </w:p>
          <w:p w:rsidR="000E41F3" w:rsidRPr="00C57E46" w:rsidRDefault="000E41F3" w:rsidP="00C57E4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E46">
              <w:rPr>
                <w:rFonts w:ascii="Times New Roman" w:hAnsi="Times New Roman" w:cs="Times New Roman"/>
                <w:sz w:val="24"/>
                <w:szCs w:val="24"/>
              </w:rPr>
              <w:t>Два контура уплотнения.</w:t>
            </w:r>
          </w:p>
          <w:p w:rsidR="000E41F3" w:rsidRPr="00C57E46" w:rsidRDefault="000E41F3" w:rsidP="00C57E46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57E4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Технические характеристики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3747"/>
              <w:gridCol w:w="2867"/>
            </w:tblGrid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Гарантия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 лет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Размеры, мм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Ширина x Высота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990 x 2100960 x 2070860 х 2050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Производство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Страна производитель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Россия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Короб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90 мм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Дверное полотно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70 мм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Материал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Сталь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Исполнение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Левое, правое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металлических листов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 шт.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 внешнего металлического листа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1.6 мм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ребер жесткости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15 шт.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Фурнитура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Цвет ручек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ХромСеребро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Безопасность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Бронепластина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Антивандальное покрытие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Бронечашка 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Противосъемные штыри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Комфорт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Глазок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Резиновый уплотнитель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Теплошумоизоляция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Есть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Усиленные петли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Усиленные подшипниковые </w:t>
                  </w:r>
                </w:p>
              </w:tc>
            </w:tr>
          </w:tbl>
          <w:p w:rsidR="000E41F3" w:rsidRPr="00C57E46" w:rsidRDefault="000E41F3" w:rsidP="00C57E46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57E4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Замки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2595"/>
              <w:gridCol w:w="1786"/>
              <w:gridCol w:w="1801"/>
            </w:tblGrid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Модель замка: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Гардиан 32.11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Гардиан 30.01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84" type="#_x0000_t75" alt="Замок Гардиан 32.11" style="width:75pt;height:75pt">
                        <v:imagedata r:id="rId85" r:href="rId86"/>
                      </v:shape>
                    </w:pic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85" type="#_x0000_t75" alt="Замок Гардиан 30.01" style="width:75pt;height:75pt">
                        <v:imagedata r:id="rId87" r:href="rId88"/>
                      </v:shape>
                    </w:pic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Значимость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дополнительный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механизма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цилиндровый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сувальдный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Класс взломостойкости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комбинаций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более 1,6 млн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Полуоборотов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ригелей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Вылет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Диаметр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15,8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15,8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Масса, кг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1,25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0,95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Ключей,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0E41F3" w:rsidRPr="00C57E4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Размеры,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104 х 97,5 х 22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C57E46" w:rsidRDefault="000E41F3" w:rsidP="00C57E46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57E46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104 х 97,5 х 22</w:t>
                  </w:r>
                </w:p>
              </w:tc>
            </w:tr>
          </w:tbl>
          <w:p w:rsidR="000E41F3" w:rsidRDefault="000E41F3" w:rsidP="00FC2FE6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</w:tr>
      <w:tr w:rsidR="000E41F3" w:rsidRPr="006A5C04">
        <w:trPr>
          <w:gridBefore w:val="1"/>
          <w:wBefore w:w="36" w:type="dxa"/>
          <w:trHeight w:val="6660"/>
        </w:trPr>
        <w:tc>
          <w:tcPr>
            <w:tcW w:w="3816" w:type="dxa"/>
          </w:tcPr>
          <w:p w:rsidR="000E41F3" w:rsidRPr="00E21FB0" w:rsidRDefault="000E41F3">
            <w:r>
              <w:pict>
                <v:shape id="_x0000_i1086" type="#_x0000_t75" style="width:98.25pt;height:209.25pt">
                  <v:imagedata r:id="rId89" o:title=""/>
                </v:shape>
              </w:pict>
            </w:r>
            <w:r>
              <w:t xml:space="preserve">  </w:t>
            </w:r>
            <w:r>
              <w:pict>
                <v:shape id="_x0000_i1087" type="#_x0000_t75" style="width:102.75pt;height:3in">
                  <v:imagedata r:id="rId90" o:title=""/>
                </v:shape>
              </w:pict>
            </w:r>
          </w:p>
        </w:tc>
        <w:tc>
          <w:tcPr>
            <w:tcW w:w="6830" w:type="dxa"/>
          </w:tcPr>
          <w:p w:rsidR="000E41F3" w:rsidRDefault="000E41F3" w:rsidP="007B2E59">
            <w:pPr>
              <w:spacing w:after="0" w:line="240" w:lineRule="auto"/>
              <w:ind w:left="158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ФУТУРА 3</w:t>
            </w:r>
          </w:p>
          <w:p w:rsidR="000E41F3" w:rsidRPr="00946F5B" w:rsidRDefault="000E41F3" w:rsidP="00946F5B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:rsidR="000E41F3" w:rsidRPr="005709FF" w:rsidRDefault="000E41F3" w:rsidP="005709FF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709FF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Описание</w:t>
            </w:r>
          </w:p>
          <w:p w:rsidR="000E41F3" w:rsidRPr="005709FF" w:rsidRDefault="000E41F3" w:rsidP="005709FF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09FF">
              <w:rPr>
                <w:rFonts w:ascii="Times New Roman" w:hAnsi="Times New Roman" w:cs="Times New Roman"/>
                <w:sz w:val="24"/>
                <w:szCs w:val="24"/>
              </w:rPr>
              <w:t>Однолистовая дверь Кондор Футура 3 – новинка, появившиеся в модельном ряду Кондор вместе с моделью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Футура 2</w:t>
            </w:r>
            <w:r w:rsidRPr="005709FF">
              <w:rPr>
                <w:rFonts w:ascii="Times New Roman" w:hAnsi="Times New Roman" w:cs="Times New Roman"/>
                <w:sz w:val="24"/>
                <w:szCs w:val="24"/>
              </w:rPr>
              <w:t>. По техническим характеристикам двери полностью идентичны, отличается только дизайн МДФ панелей. Два разносистемных отечественных замка Гардиан надежно защитят ваш дом. Дверь укомплектована всеми современными система защиты – противосъемные штыри, бронечашка и бронепластина в области сувальдного замка.</w:t>
            </w:r>
          </w:p>
          <w:p w:rsidR="000E41F3" w:rsidRPr="005709FF" w:rsidRDefault="000E41F3" w:rsidP="005709FF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09FF">
              <w:rPr>
                <w:rFonts w:ascii="Times New Roman" w:hAnsi="Times New Roman" w:cs="Times New Roman"/>
                <w:sz w:val="24"/>
                <w:szCs w:val="24"/>
              </w:rPr>
              <w:t>Благодаря использованию двух плотных МДФ панелей и импортного утеплителя, дверь обладает высокой шумо -теплоизоляцией. Два контура уплотнения двери Футура 3 удержат тепло в ваше квартире и не пропустят посторонние запахи и звуки.</w:t>
            </w:r>
          </w:p>
          <w:p w:rsidR="000E41F3" w:rsidRPr="005709FF" w:rsidRDefault="000E41F3" w:rsidP="005709FF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09FF">
              <w:rPr>
                <w:rFonts w:ascii="Times New Roman" w:hAnsi="Times New Roman" w:cs="Times New Roman"/>
                <w:sz w:val="24"/>
                <w:szCs w:val="24"/>
              </w:rPr>
              <w:t>Дверь может быть рекомендована для установки в любую квартиру, на складе в наличии имеется несколько стандартных размеров. Данную дверь нельзя устанавливать как уличную.</w:t>
            </w:r>
          </w:p>
          <w:p w:rsidR="000E41F3" w:rsidRPr="005709FF" w:rsidRDefault="000E41F3" w:rsidP="005709FF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709FF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Комплектация</w:t>
            </w:r>
          </w:p>
          <w:p w:rsidR="000E41F3" w:rsidRPr="005709FF" w:rsidRDefault="000E41F3" w:rsidP="005709FF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09FF">
              <w:rPr>
                <w:rFonts w:ascii="Times New Roman" w:hAnsi="Times New Roman" w:cs="Times New Roman"/>
                <w:sz w:val="24"/>
                <w:szCs w:val="24"/>
              </w:rPr>
              <w:t>Утепленное дверное полотно с порошковой краской.</w:t>
            </w:r>
          </w:p>
          <w:p w:rsidR="000E41F3" w:rsidRPr="005709FF" w:rsidRDefault="000E41F3" w:rsidP="005709FF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09FF">
              <w:rPr>
                <w:rFonts w:ascii="Times New Roman" w:hAnsi="Times New Roman" w:cs="Times New Roman"/>
                <w:sz w:val="24"/>
                <w:szCs w:val="24"/>
              </w:rPr>
              <w:t>Гнуто-сварной короб сложной конфигурации.</w:t>
            </w:r>
          </w:p>
          <w:p w:rsidR="000E41F3" w:rsidRPr="005709FF" w:rsidRDefault="000E41F3" w:rsidP="005709FF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09FF">
              <w:rPr>
                <w:rFonts w:ascii="Times New Roman" w:hAnsi="Times New Roman" w:cs="Times New Roman"/>
                <w:sz w:val="24"/>
                <w:szCs w:val="24"/>
              </w:rPr>
              <w:t>Две МДФ панели цвета Венге и Беленый дуб.</w:t>
            </w:r>
          </w:p>
          <w:p w:rsidR="000E41F3" w:rsidRPr="005709FF" w:rsidRDefault="000E41F3" w:rsidP="005709FF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09FF">
              <w:rPr>
                <w:rFonts w:ascii="Times New Roman" w:hAnsi="Times New Roman" w:cs="Times New Roman"/>
                <w:sz w:val="24"/>
                <w:szCs w:val="24"/>
              </w:rPr>
              <w:t>Два разносистемных замка.</w:t>
            </w:r>
          </w:p>
          <w:p w:rsidR="000E41F3" w:rsidRPr="005709FF" w:rsidRDefault="000E41F3" w:rsidP="005709FF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09FF">
              <w:rPr>
                <w:rFonts w:ascii="Times New Roman" w:hAnsi="Times New Roman" w:cs="Times New Roman"/>
                <w:sz w:val="24"/>
                <w:szCs w:val="24"/>
              </w:rPr>
              <w:t>Противосъемные штыри.</w:t>
            </w:r>
          </w:p>
          <w:p w:rsidR="000E41F3" w:rsidRPr="005709FF" w:rsidRDefault="000E41F3" w:rsidP="005709FF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09FF">
              <w:rPr>
                <w:rFonts w:ascii="Times New Roman" w:hAnsi="Times New Roman" w:cs="Times New Roman"/>
                <w:sz w:val="24"/>
                <w:szCs w:val="24"/>
              </w:rPr>
              <w:t>Бронепакет на замок.</w:t>
            </w:r>
          </w:p>
          <w:p w:rsidR="000E41F3" w:rsidRPr="005709FF" w:rsidRDefault="000E41F3" w:rsidP="005709FF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09FF">
              <w:rPr>
                <w:rFonts w:ascii="Times New Roman" w:hAnsi="Times New Roman" w:cs="Times New Roman"/>
                <w:sz w:val="24"/>
                <w:szCs w:val="24"/>
              </w:rPr>
              <w:t>Усиленные подшипниковые петли.</w:t>
            </w:r>
          </w:p>
          <w:p w:rsidR="000E41F3" w:rsidRPr="005709FF" w:rsidRDefault="000E41F3" w:rsidP="005709FF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09FF">
              <w:rPr>
                <w:rFonts w:ascii="Times New Roman" w:hAnsi="Times New Roman" w:cs="Times New Roman"/>
                <w:sz w:val="24"/>
                <w:szCs w:val="24"/>
              </w:rPr>
              <w:t>Глазок и фурнитура.</w:t>
            </w:r>
          </w:p>
          <w:p w:rsidR="000E41F3" w:rsidRPr="005709FF" w:rsidRDefault="000E41F3" w:rsidP="005709FF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09FF">
              <w:rPr>
                <w:rFonts w:ascii="Times New Roman" w:hAnsi="Times New Roman" w:cs="Times New Roman"/>
                <w:sz w:val="24"/>
                <w:szCs w:val="24"/>
              </w:rPr>
              <w:t>Два контура уплотнения.</w:t>
            </w:r>
          </w:p>
          <w:p w:rsidR="000E41F3" w:rsidRPr="005709FF" w:rsidRDefault="000E41F3" w:rsidP="005709FF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709FF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Технические характеристики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3747"/>
              <w:gridCol w:w="2867"/>
            </w:tblGrid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Гарантия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 лет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Размеры, мм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Ширина x Высота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990 x 2100960 x 2070860 х 2050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Производство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Страна производитель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Россия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Короб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90 мм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Дверное полотно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70 мм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Материал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Сталь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Исполнение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Левое, правое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металлических листов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 шт.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Толщина внешнего металлического листа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1.6 мм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ребер жесткости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15 шт.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Фурнитура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Цвет ручек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ХромСеребро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Безопасность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Бронепластина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Антивандальное покрытие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Бронечашка 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Противосъемные штыри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Комфорт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Глазок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+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Резиновый уплотнитель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Теплошумоизоляция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Есть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Усиленные петли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 шт. 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петель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Усиленные подшипниковые </w:t>
                  </w:r>
                </w:p>
              </w:tc>
            </w:tr>
          </w:tbl>
          <w:p w:rsidR="000E41F3" w:rsidRPr="005709FF" w:rsidRDefault="000E41F3" w:rsidP="005709FF">
            <w:pPr>
              <w:spacing w:before="100" w:beforeAutospacing="1" w:after="100" w:afterAutospacing="1" w:line="240" w:lineRule="auto"/>
              <w:outlineLvl w:val="1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709FF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Замки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A0"/>
            </w:tblPr>
            <w:tblGrid>
              <w:gridCol w:w="2595"/>
              <w:gridCol w:w="1786"/>
              <w:gridCol w:w="1801"/>
            </w:tblGrid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Модель замка: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Гардиан 32.11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Гардиан 30.01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88" type="#_x0000_t75" alt="Замок Гардиан 32.11" style="width:75pt;height:75pt">
                        <v:imagedata r:id="rId85" r:href="rId91"/>
                      </v:shape>
                    </w:pic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762CE"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89" type="#_x0000_t75" alt="Замок Гардиан 30.01" style="width:75pt;height:75pt">
                        <v:imagedata r:id="rId87" r:href="rId92"/>
                      </v:shape>
                    </w:pic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Значимость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дополнительный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механизма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цилиндровый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сувальдный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Сувальд,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Класс взломостойкости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комбинаций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более 1,6 млн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Полуоборотов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Количество ригелей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Вылет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Диаметр ригелей,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15,8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15,8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Масса, кг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1,25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0,95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Ключей, шт.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0E41F3" w:rsidRPr="005709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Размеры, мм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104 х 97,5 х 22</w:t>
                  </w:r>
                </w:p>
              </w:tc>
              <w:tc>
                <w:tcPr>
                  <w:tcW w:w="0" w:type="auto"/>
                  <w:vAlign w:val="center"/>
                </w:tcPr>
                <w:p w:rsidR="000E41F3" w:rsidRPr="005709FF" w:rsidRDefault="000E41F3" w:rsidP="005709F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70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104 х 97,5 х 22</w:t>
                  </w:r>
                </w:p>
              </w:tc>
            </w:tr>
          </w:tbl>
          <w:p w:rsidR="000E41F3" w:rsidRDefault="000E41F3" w:rsidP="007B2E59">
            <w:pPr>
              <w:spacing w:after="0" w:line="240" w:lineRule="auto"/>
              <w:ind w:left="158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</w:tr>
    </w:tbl>
    <w:p w:rsidR="000E41F3" w:rsidRDefault="000E41F3" w:rsidP="001C645A">
      <w:pPr>
        <w:rPr>
          <w:sz w:val="24"/>
          <w:szCs w:val="24"/>
        </w:rPr>
      </w:pPr>
    </w:p>
    <w:p w:rsidR="000E41F3" w:rsidRDefault="000E41F3" w:rsidP="00FE38AF">
      <w:pPr>
        <w:pStyle w:val="Heading1"/>
      </w:pPr>
      <w:r>
        <w:t>Кондор Греция</w:t>
      </w:r>
    </w:p>
    <w:p w:rsidR="000E41F3" w:rsidRDefault="000E41F3" w:rsidP="001C645A">
      <w:pPr>
        <w:rPr>
          <w:sz w:val="24"/>
          <w:szCs w:val="24"/>
        </w:rPr>
      </w:pPr>
    </w:p>
    <w:p w:rsidR="000E41F3" w:rsidRPr="001604CE" w:rsidRDefault="000E41F3" w:rsidP="0016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604CE">
        <w:rPr>
          <w:rFonts w:ascii="Times New Roman" w:hAnsi="Times New Roman" w:cs="Times New Roman"/>
          <w:sz w:val="24"/>
          <w:szCs w:val="24"/>
        </w:rPr>
        <w:t>Внешняя сторона</w:t>
      </w:r>
    </w:p>
    <w:p w:rsidR="000E41F3" w:rsidRPr="001604CE" w:rsidRDefault="000E41F3" w:rsidP="0016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604CE">
        <w:rPr>
          <w:rFonts w:ascii="Times New Roman" w:hAnsi="Times New Roman" w:cs="Times New Roman"/>
          <w:sz w:val="24"/>
          <w:szCs w:val="24"/>
        </w:rPr>
        <w:t>Внутренняя сторона</w:t>
      </w:r>
    </w:p>
    <w:p w:rsidR="000E41F3" w:rsidRPr="001604CE" w:rsidRDefault="000E41F3" w:rsidP="0016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62CE">
        <w:rPr>
          <w:rFonts w:ascii="Times New Roman" w:hAnsi="Times New Roman" w:cs="Times New Roman"/>
          <w:sz w:val="24"/>
          <w:szCs w:val="24"/>
        </w:rPr>
        <w:pict>
          <v:shape id="exterior_view" o:spid="_x0000_i1090" type="#_x0000_t75" alt="Внешняя сторона двери Кондор Греция" style="width:74.25pt;height:170.25pt">
            <v:imagedata r:id="rId93" r:href="rId94"/>
          </v:shape>
        </w:pict>
      </w:r>
      <w:r w:rsidRPr="004762CE">
        <w:rPr>
          <w:rFonts w:ascii="Times New Roman" w:hAnsi="Times New Roman" w:cs="Times New Roman"/>
          <w:sz w:val="24"/>
          <w:szCs w:val="24"/>
        </w:rPr>
        <w:pict>
          <v:shape id="interrior_view" o:spid="_x0000_i1091" type="#_x0000_t75" alt="Внутренняя сторона двери Кондор Греция" style="width:74.25pt;height:170.25pt">
            <v:imagedata r:id="rId95" r:href="rId96"/>
          </v:shape>
        </w:pict>
      </w:r>
    </w:p>
    <w:p w:rsidR="000E41F3" w:rsidRPr="009F7779" w:rsidRDefault="000E41F3" w:rsidP="009F7779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r w:rsidRPr="009F7779">
        <w:rPr>
          <w:rFonts w:ascii="Times New Roman" w:hAnsi="Times New Roman" w:cs="Times New Roman"/>
          <w:b/>
          <w:bCs/>
          <w:sz w:val="36"/>
          <w:szCs w:val="36"/>
        </w:rPr>
        <w:t>Описание</w:t>
      </w:r>
    </w:p>
    <w:p w:rsidR="000E41F3" w:rsidRPr="009F7779" w:rsidRDefault="000E41F3" w:rsidP="009F777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F7779">
        <w:rPr>
          <w:rFonts w:ascii="Times New Roman" w:hAnsi="Times New Roman" w:cs="Times New Roman"/>
          <w:sz w:val="24"/>
          <w:szCs w:val="24"/>
        </w:rPr>
        <w:t xml:space="preserve">Новая входная дверь в линейке Кондор. Отличается оригинальным дизайном. С внешней стороны полотно покрыто антивандальным напылением «Черный шелк» с лазерным рисунком, с внутренней стороны — МДФ панель цвета «Венге светлый» с рисунком. Такая дверь станет украшением интерьера. </w:t>
      </w:r>
    </w:p>
    <w:p w:rsidR="000E41F3" w:rsidRPr="009F7779" w:rsidRDefault="000E41F3" w:rsidP="009F777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F7779">
        <w:rPr>
          <w:rFonts w:ascii="Times New Roman" w:hAnsi="Times New Roman" w:cs="Times New Roman"/>
          <w:sz w:val="24"/>
          <w:szCs w:val="24"/>
        </w:rPr>
        <w:t>Кроме приятного внешнего вида, дверь отличается хорошими характеристиками надежности. Дверное полотно состоит из 2 листов стали толщиной 2 и 1 мм. Разносистемные замки обеспечат защиту от взлома. Противосъемные штыри защитят от выпиливания.</w:t>
      </w:r>
    </w:p>
    <w:p w:rsidR="000E41F3" w:rsidRPr="009F7779" w:rsidRDefault="000E41F3" w:rsidP="009F777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F7779">
        <w:rPr>
          <w:rFonts w:ascii="Times New Roman" w:hAnsi="Times New Roman" w:cs="Times New Roman"/>
          <w:sz w:val="24"/>
          <w:szCs w:val="24"/>
        </w:rPr>
        <w:t xml:space="preserve">Дверное полотно заполнено минеральной ватой. Даже в холода в доме будет тепло. </w:t>
      </w:r>
    </w:p>
    <w:p w:rsidR="000E41F3" w:rsidRPr="009F7779" w:rsidRDefault="000E41F3" w:rsidP="009F777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F7779">
        <w:rPr>
          <w:rFonts w:ascii="Times New Roman" w:hAnsi="Times New Roman" w:cs="Times New Roman"/>
          <w:sz w:val="24"/>
          <w:szCs w:val="24"/>
        </w:rPr>
        <w:t>Кондор Греция — дверь с современным дизайном и надежными характеристиками по доступной цене.</w:t>
      </w:r>
    </w:p>
    <w:p w:rsidR="000E41F3" w:rsidRPr="009F7779" w:rsidRDefault="000E41F3" w:rsidP="009F7779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r w:rsidRPr="009F7779">
        <w:rPr>
          <w:rFonts w:ascii="Times New Roman" w:hAnsi="Times New Roman" w:cs="Times New Roman"/>
          <w:b/>
          <w:bCs/>
          <w:sz w:val="36"/>
          <w:szCs w:val="36"/>
        </w:rPr>
        <w:t>Комплектация</w:t>
      </w:r>
    </w:p>
    <w:p w:rsidR="000E41F3" w:rsidRPr="009F7779" w:rsidRDefault="000E41F3" w:rsidP="009F777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F7779">
        <w:rPr>
          <w:rFonts w:ascii="Times New Roman" w:hAnsi="Times New Roman" w:cs="Times New Roman"/>
          <w:sz w:val="24"/>
          <w:szCs w:val="24"/>
        </w:rPr>
        <w:t>Утепленное дверное полотно с порошковой краской.</w:t>
      </w:r>
    </w:p>
    <w:p w:rsidR="000E41F3" w:rsidRPr="009F7779" w:rsidRDefault="000E41F3" w:rsidP="009F777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F7779">
        <w:rPr>
          <w:rFonts w:ascii="Times New Roman" w:hAnsi="Times New Roman" w:cs="Times New Roman"/>
          <w:sz w:val="24"/>
          <w:szCs w:val="24"/>
        </w:rPr>
        <w:t>Гнуто-сварной короб сложной конфигурации.</w:t>
      </w:r>
    </w:p>
    <w:p w:rsidR="000E41F3" w:rsidRPr="009F7779" w:rsidRDefault="000E41F3" w:rsidP="009F777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F7779">
        <w:rPr>
          <w:rFonts w:ascii="Times New Roman" w:hAnsi="Times New Roman" w:cs="Times New Roman"/>
          <w:sz w:val="24"/>
          <w:szCs w:val="24"/>
        </w:rPr>
        <w:t>Одна МДФ панель цвета Беленый дуб.</w:t>
      </w:r>
    </w:p>
    <w:p w:rsidR="000E41F3" w:rsidRPr="009F7779" w:rsidRDefault="000E41F3" w:rsidP="009F777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F7779">
        <w:rPr>
          <w:rFonts w:ascii="Times New Roman" w:hAnsi="Times New Roman" w:cs="Times New Roman"/>
          <w:sz w:val="24"/>
          <w:szCs w:val="24"/>
        </w:rPr>
        <w:t>Два разносистемных замка.</w:t>
      </w:r>
    </w:p>
    <w:p w:rsidR="000E41F3" w:rsidRPr="009F7779" w:rsidRDefault="000E41F3" w:rsidP="009F777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F7779">
        <w:rPr>
          <w:rFonts w:ascii="Times New Roman" w:hAnsi="Times New Roman" w:cs="Times New Roman"/>
          <w:sz w:val="24"/>
          <w:szCs w:val="24"/>
        </w:rPr>
        <w:t>Противосъемные штыри.</w:t>
      </w:r>
    </w:p>
    <w:p w:rsidR="000E41F3" w:rsidRPr="009F7779" w:rsidRDefault="000E41F3" w:rsidP="009F777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F7779">
        <w:rPr>
          <w:rFonts w:ascii="Times New Roman" w:hAnsi="Times New Roman" w:cs="Times New Roman"/>
          <w:sz w:val="24"/>
          <w:szCs w:val="24"/>
        </w:rPr>
        <w:t>Бронепакет на замок.</w:t>
      </w:r>
    </w:p>
    <w:p w:rsidR="000E41F3" w:rsidRPr="009F7779" w:rsidRDefault="000E41F3" w:rsidP="009F777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F7779">
        <w:rPr>
          <w:rFonts w:ascii="Times New Roman" w:hAnsi="Times New Roman" w:cs="Times New Roman"/>
          <w:sz w:val="24"/>
          <w:szCs w:val="24"/>
        </w:rPr>
        <w:t>Усиленные подшипниковые петли.</w:t>
      </w:r>
    </w:p>
    <w:p w:rsidR="000E41F3" w:rsidRPr="009F7779" w:rsidRDefault="000E41F3" w:rsidP="009F777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F7779">
        <w:rPr>
          <w:rFonts w:ascii="Times New Roman" w:hAnsi="Times New Roman" w:cs="Times New Roman"/>
          <w:sz w:val="24"/>
          <w:szCs w:val="24"/>
        </w:rPr>
        <w:t>Глазок и фурнитура.</w:t>
      </w:r>
    </w:p>
    <w:p w:rsidR="000E41F3" w:rsidRPr="009F7779" w:rsidRDefault="000E41F3" w:rsidP="009F777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F7779">
        <w:rPr>
          <w:rFonts w:ascii="Times New Roman" w:hAnsi="Times New Roman" w:cs="Times New Roman"/>
          <w:sz w:val="24"/>
          <w:szCs w:val="24"/>
        </w:rPr>
        <w:t>Два контура уплотнения.</w:t>
      </w:r>
    </w:p>
    <w:p w:rsidR="000E41F3" w:rsidRPr="009F7779" w:rsidRDefault="000E41F3" w:rsidP="009F7779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r w:rsidRPr="009F7779">
        <w:rPr>
          <w:rFonts w:ascii="Times New Roman" w:hAnsi="Times New Roman" w:cs="Times New Roman"/>
          <w:b/>
          <w:bCs/>
          <w:sz w:val="36"/>
          <w:szCs w:val="36"/>
        </w:rPr>
        <w:t>Технические характеристики</w:t>
      </w:r>
    </w:p>
    <w:tbl>
      <w:tblPr>
        <w:tblW w:w="0" w:type="auto"/>
        <w:tblCellSpacing w:w="15" w:type="dxa"/>
        <w:tblInd w:w="2" w:type="dxa"/>
        <w:tblCellMar>
          <w:top w:w="15" w:type="dxa"/>
          <w:left w:w="15" w:type="dxa"/>
          <w:bottom w:w="15" w:type="dxa"/>
          <w:right w:w="15" w:type="dxa"/>
        </w:tblCellMar>
        <w:tblLook w:val="00A0"/>
      </w:tblPr>
      <w:tblGrid>
        <w:gridCol w:w="4369"/>
        <w:gridCol w:w="3315"/>
      </w:tblGrid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Гарантия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10 лет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gridSpan w:val="2"/>
            <w:vAlign w:val="center"/>
          </w:tcPr>
          <w:p w:rsidR="000E41F3" w:rsidRPr="009F7779" w:rsidRDefault="000E41F3" w:rsidP="009F77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Размеры, мм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Ширина x Высота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860 х 2050960 х 2050990 х 2090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gridSpan w:val="2"/>
            <w:vAlign w:val="center"/>
          </w:tcPr>
          <w:p w:rsidR="000E41F3" w:rsidRPr="009F7779" w:rsidRDefault="000E41F3" w:rsidP="009F77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Производство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Страна производитель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Россия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gridSpan w:val="2"/>
            <w:vAlign w:val="center"/>
          </w:tcPr>
          <w:p w:rsidR="000E41F3" w:rsidRPr="009F7779" w:rsidRDefault="000E41F3" w:rsidP="009F77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Короб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Толщина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100 мм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gridSpan w:val="2"/>
            <w:vAlign w:val="center"/>
          </w:tcPr>
          <w:p w:rsidR="000E41F3" w:rsidRPr="009F7779" w:rsidRDefault="000E41F3" w:rsidP="009F77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Дверное полотно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Толщина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75 мм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Сталь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Исполнение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Левое, правое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Количество металлических листов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2 шт.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Толщина внешнего металлического листа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2 мм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Толщина внутреннего листа стали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1 мм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gridSpan w:val="2"/>
            <w:vAlign w:val="center"/>
          </w:tcPr>
          <w:p w:rsidR="000E41F3" w:rsidRPr="009F7779" w:rsidRDefault="000E41F3" w:rsidP="009F77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Фурнитура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Цвет ручек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Хром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gridSpan w:val="2"/>
            <w:vAlign w:val="center"/>
          </w:tcPr>
          <w:p w:rsidR="000E41F3" w:rsidRPr="009F7779" w:rsidRDefault="000E41F3" w:rsidP="009F77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Бронепластина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Антивандальное покрытие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Противосъемные штыри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gridSpan w:val="2"/>
            <w:vAlign w:val="center"/>
          </w:tcPr>
          <w:p w:rsidR="000E41F3" w:rsidRPr="009F7779" w:rsidRDefault="000E41F3" w:rsidP="009F77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Комфорт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Глазок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Резиновый уплотнитель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2 шт.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Теплошумоизоляция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Есть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gridSpan w:val="2"/>
            <w:vAlign w:val="center"/>
          </w:tcPr>
          <w:p w:rsidR="000E41F3" w:rsidRPr="009F7779" w:rsidRDefault="000E41F3" w:rsidP="009F77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Усиленные петли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Количество петель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3 шт. 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Тип петель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 xml:space="preserve">Усиленные подшипниковые </w:t>
            </w:r>
          </w:p>
        </w:tc>
      </w:tr>
    </w:tbl>
    <w:p w:rsidR="000E41F3" w:rsidRPr="009F7779" w:rsidRDefault="000E41F3" w:rsidP="009F7779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r w:rsidRPr="009F7779">
        <w:rPr>
          <w:rFonts w:ascii="Times New Roman" w:hAnsi="Times New Roman" w:cs="Times New Roman"/>
          <w:b/>
          <w:bCs/>
          <w:sz w:val="36"/>
          <w:szCs w:val="36"/>
        </w:rPr>
        <w:t>Замки</w:t>
      </w:r>
    </w:p>
    <w:tbl>
      <w:tblPr>
        <w:tblW w:w="0" w:type="auto"/>
        <w:tblCellSpacing w:w="15" w:type="dxa"/>
        <w:tblInd w:w="2" w:type="dxa"/>
        <w:tblCellMar>
          <w:top w:w="15" w:type="dxa"/>
          <w:left w:w="15" w:type="dxa"/>
          <w:bottom w:w="15" w:type="dxa"/>
          <w:right w:w="15" w:type="dxa"/>
        </w:tblCellMar>
        <w:tblLook w:val="00A0"/>
      </w:tblPr>
      <w:tblGrid>
        <w:gridCol w:w="2595"/>
        <w:gridCol w:w="1946"/>
        <w:gridCol w:w="1575"/>
      </w:tblGrid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Модель замка: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Kale 257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Kale 252 R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62CE"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92" type="#_x0000_t75" alt="Замок Kale 257" style="width:94.5pt;height:75pt">
                  <v:imagedata r:id="rId10" r:href="rId97"/>
                </v:shape>
              </w:pic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62CE"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93" type="#_x0000_t75" alt="Замок Kale 252 R" style="width:63pt;height:75pt">
                  <v:imagedata r:id="rId24" r:href="rId98"/>
                </v:shape>
              </w:pic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Значимость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основной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основной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Тип механизма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сувальдный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цилиндровый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Сувальд, шт.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Класс взломостойкости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Количество комбинаций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более 5 млн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более 5 млн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Полуоборотов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Количество ригелей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Вылет ригелей, мм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37,7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Диаметр ригелей, мм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Масса, кг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1,56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1,56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Ключей, шт.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E41F3" w:rsidRPr="009F7779">
        <w:trPr>
          <w:tblCellSpacing w:w="15" w:type="dxa"/>
        </w:trPr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Размеры, мм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140 х 110 х 20</w:t>
            </w:r>
          </w:p>
        </w:tc>
        <w:tc>
          <w:tcPr>
            <w:tcW w:w="0" w:type="auto"/>
            <w:vAlign w:val="center"/>
          </w:tcPr>
          <w:p w:rsidR="000E41F3" w:rsidRPr="009F7779" w:rsidRDefault="000E41F3" w:rsidP="009F777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779">
              <w:rPr>
                <w:rFonts w:ascii="Times New Roman" w:hAnsi="Times New Roman" w:cs="Times New Roman"/>
                <w:sz w:val="24"/>
                <w:szCs w:val="24"/>
              </w:rPr>
              <w:t>159 х 97.5 х 22</w:t>
            </w:r>
          </w:p>
        </w:tc>
      </w:tr>
    </w:tbl>
    <w:p w:rsidR="000E41F3" w:rsidRDefault="000E41F3" w:rsidP="0016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F3" w:rsidRDefault="000E41F3" w:rsidP="0016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F3" w:rsidRDefault="000E41F3" w:rsidP="0016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F3" w:rsidRDefault="000E41F3" w:rsidP="0016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F3" w:rsidRDefault="000E41F3" w:rsidP="0016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F3" w:rsidRDefault="000E41F3" w:rsidP="00EB6B40">
      <w:pPr>
        <w:pStyle w:val="Heading1"/>
      </w:pPr>
      <w:r>
        <w:pict>
          <v:shape id="image" o:spid="_x0000_i1094" type="#_x0000_t75" alt="&amp;Kcy;&amp;ocy;&amp;ncy;&amp;dcy;&amp;ocy;&amp;rcy; &amp;Rcy;&amp;iecy;&amp;acy;&amp;lcy;" style="width:127.5pt;height:206.25pt">
            <v:imagedata r:id="rId99" r:href="rId100"/>
          </v:shape>
        </w:pict>
      </w:r>
      <w:r w:rsidRPr="00EB6B40">
        <w:t xml:space="preserve"> </w:t>
      </w:r>
      <w:r>
        <w:t xml:space="preserve">Описание :Кондор Реал </w:t>
      </w:r>
      <w:r>
        <w:pict>
          <v:shape id="_x0000_i1095" type="#_x0000_t75" alt="" style="width:202.5pt;height:202.5pt">
            <v:imagedata r:id="rId101" r:href="rId102"/>
          </v:shape>
        </w:pict>
      </w:r>
    </w:p>
    <w:p w:rsidR="000E41F3" w:rsidRDefault="000E41F3" w:rsidP="00EB6B40"/>
    <w:p w:rsidR="000E41F3" w:rsidRDefault="000E41F3" w:rsidP="00EB6B40">
      <w:pPr>
        <w:pStyle w:val="Heading2"/>
        <w:spacing w:before="0" w:beforeAutospacing="0" w:after="0" w:afterAutospacing="0" w:line="440" w:lineRule="atLeast"/>
        <w:rPr>
          <w:color w:val="666666"/>
          <w:sz w:val="38"/>
          <w:szCs w:val="38"/>
        </w:rPr>
      </w:pPr>
      <w:r>
        <w:rPr>
          <w:color w:val="666666"/>
          <w:sz w:val="38"/>
          <w:szCs w:val="38"/>
        </w:rPr>
        <w:t>Замки</w:t>
      </w:r>
    </w:p>
    <w:p w:rsidR="000E41F3" w:rsidRDefault="000E41F3" w:rsidP="00EB6B40">
      <w:pPr>
        <w:rPr>
          <w:sz w:val="24"/>
          <w:szCs w:val="24"/>
        </w:rPr>
      </w:pPr>
      <w:r>
        <w:t> </w:t>
      </w:r>
    </w:p>
    <w:p w:rsidR="000E41F3" w:rsidRDefault="000E41F3" w:rsidP="00EB6B40">
      <w:r>
        <w:rPr>
          <w:rStyle w:val="Strong"/>
        </w:rPr>
        <w:t>Основной:</w:t>
      </w:r>
      <w:r>
        <w:t xml:space="preserve"> цилиндровый «GUARDIAN»™, 3-й класс взломостойкости, укомплектован цилиндром «FUARO»™ с перфорированным ключом</w:t>
      </w:r>
      <w:r>
        <w:br/>
      </w:r>
      <w:r>
        <w:rPr>
          <w:rStyle w:val="Strong"/>
        </w:rPr>
        <w:t>Дополнительный:</w:t>
      </w:r>
      <w:r>
        <w:t xml:space="preserve"> сувальдный «GUARDIAN»™, 4-й (максимальный!) класс взломостойкости, накладка врезная «MOTTURA» (Италия)</w:t>
      </w:r>
      <w:r>
        <w:br/>
      </w:r>
      <w:r>
        <w:rPr>
          <w:rStyle w:val="Strong"/>
        </w:rPr>
        <w:t>Задвижка:</w:t>
      </w:r>
      <w:r>
        <w:t xml:space="preserve"> ночной сторож</w:t>
      </w:r>
    </w:p>
    <w:p w:rsidR="000E41F3" w:rsidRDefault="000E41F3" w:rsidP="00EB6B40">
      <w:r>
        <w:t> </w:t>
      </w:r>
    </w:p>
    <w:p w:rsidR="000E41F3" w:rsidRDefault="000E41F3" w:rsidP="00EB6B40">
      <w:pPr>
        <w:pStyle w:val="Heading2"/>
        <w:spacing w:before="0" w:beforeAutospacing="0" w:after="0" w:afterAutospacing="0" w:line="440" w:lineRule="atLeast"/>
        <w:rPr>
          <w:color w:val="666666"/>
          <w:sz w:val="38"/>
          <w:szCs w:val="38"/>
        </w:rPr>
      </w:pPr>
      <w:r>
        <w:rPr>
          <w:color w:val="666666"/>
          <w:sz w:val="38"/>
          <w:szCs w:val="38"/>
        </w:rPr>
        <w:t>Защита</w:t>
      </w:r>
    </w:p>
    <w:p w:rsidR="000E41F3" w:rsidRDefault="000E41F3" w:rsidP="00EB6B40">
      <w:pPr>
        <w:rPr>
          <w:sz w:val="24"/>
          <w:szCs w:val="24"/>
        </w:rPr>
      </w:pPr>
      <w:r>
        <w:t> </w:t>
      </w:r>
    </w:p>
    <w:p w:rsidR="000E41F3" w:rsidRDefault="000E41F3" w:rsidP="00EB6B40">
      <w:r>
        <w:rPr>
          <w:rStyle w:val="Strong"/>
        </w:rPr>
        <w:t>Толщина стальных листов:</w:t>
      </w:r>
      <w:r>
        <w:t xml:space="preserve"> на полотне – 1,5 мм; на коробе – 1,5 мм</w:t>
      </w:r>
      <w:r>
        <w:br/>
      </w:r>
      <w:r>
        <w:rPr>
          <w:rStyle w:val="Strong"/>
        </w:rPr>
        <w:t>Ребра жесткости:</w:t>
      </w:r>
      <w:r>
        <w:t xml:space="preserve"> с дополнительными горизонтальными усилителями</w:t>
      </w:r>
      <w:r>
        <w:br/>
      </w:r>
      <w:r>
        <w:rPr>
          <w:rStyle w:val="Strong"/>
        </w:rPr>
        <w:t>Петли:</w:t>
      </w:r>
      <w:r>
        <w:t xml:space="preserve"> 3 внешних петли из легированной стали на подшипнике</w:t>
      </w:r>
      <w:r>
        <w:br/>
      </w:r>
      <w:r>
        <w:rPr>
          <w:rStyle w:val="Strong"/>
        </w:rPr>
        <w:t>Противосъемные фиксаторы:</w:t>
      </w:r>
      <w:r>
        <w:t xml:space="preserve"> 2 штыря толщиной 14 мм</w:t>
      </w:r>
    </w:p>
    <w:p w:rsidR="000E41F3" w:rsidRDefault="000E41F3" w:rsidP="00EB6B40">
      <w:r>
        <w:t> </w:t>
      </w:r>
    </w:p>
    <w:p w:rsidR="000E41F3" w:rsidRDefault="000E41F3" w:rsidP="00EB6B40">
      <w:pPr>
        <w:pStyle w:val="Heading2"/>
        <w:spacing w:before="0" w:beforeAutospacing="0" w:after="0" w:afterAutospacing="0" w:line="440" w:lineRule="atLeast"/>
        <w:rPr>
          <w:color w:val="666666"/>
          <w:sz w:val="38"/>
          <w:szCs w:val="38"/>
        </w:rPr>
      </w:pPr>
      <w:r>
        <w:rPr>
          <w:color w:val="666666"/>
          <w:sz w:val="38"/>
          <w:szCs w:val="38"/>
        </w:rPr>
        <w:t>Комфорт</w:t>
      </w:r>
    </w:p>
    <w:p w:rsidR="000E41F3" w:rsidRDefault="000E41F3" w:rsidP="00EB6B40">
      <w:pPr>
        <w:rPr>
          <w:sz w:val="24"/>
          <w:szCs w:val="24"/>
        </w:rPr>
      </w:pPr>
      <w:r>
        <w:t> </w:t>
      </w:r>
    </w:p>
    <w:p w:rsidR="000E41F3" w:rsidRDefault="000E41F3" w:rsidP="00EB6B40">
      <w:r>
        <w:rPr>
          <w:rStyle w:val="Strong"/>
          <w:bdr w:val="none" w:sz="0" w:space="0" w:color="auto" w:frame="1"/>
        </w:rPr>
        <w:t>Полотно:</w:t>
      </w:r>
      <w:r>
        <w:t xml:space="preserve"> 80 мм</w:t>
      </w:r>
      <w:r>
        <w:br/>
      </w:r>
      <w:r>
        <w:rPr>
          <w:rStyle w:val="Strong"/>
          <w:bdr w:val="none" w:sz="0" w:space="0" w:color="auto" w:frame="1"/>
        </w:rPr>
        <w:t>Уплотнение:</w:t>
      </w:r>
      <w:r>
        <w:t> 3 контура объемного уплотнения</w:t>
      </w:r>
    </w:p>
    <w:p w:rsidR="000E41F3" w:rsidRDefault="000E41F3" w:rsidP="00EB6B40">
      <w:r>
        <w:rPr>
          <w:rStyle w:val="Strong"/>
        </w:rPr>
        <w:t xml:space="preserve">Заполнение дверного полотна: </w:t>
      </w:r>
      <w:r>
        <w:t>минеральной плитой «ROCKWOOL»™</w:t>
      </w:r>
    </w:p>
    <w:p w:rsidR="000E41F3" w:rsidRDefault="000E41F3" w:rsidP="00EB6B40">
      <w:r>
        <w:rPr>
          <w:rStyle w:val="Strong"/>
        </w:rPr>
        <w:t>Глазок широкого обзора: </w:t>
      </w:r>
      <w:r>
        <w:t>панорамный </w:t>
      </w:r>
      <w:r>
        <w:br/>
      </w:r>
      <w:r>
        <w:rPr>
          <w:rStyle w:val="Strong"/>
          <w:bdr w:val="none" w:sz="0" w:space="0" w:color="auto" w:frame="1"/>
        </w:rPr>
        <w:t>Угол открывания:</w:t>
      </w:r>
      <w:r>
        <w:t xml:space="preserve"> 180 градусов</w:t>
      </w:r>
    </w:p>
    <w:p w:rsidR="000E41F3" w:rsidRDefault="000E41F3" w:rsidP="00EB6B40">
      <w:r>
        <w:t> </w:t>
      </w:r>
    </w:p>
    <w:p w:rsidR="000E41F3" w:rsidRDefault="000E41F3" w:rsidP="00EB6B40">
      <w:pPr>
        <w:pStyle w:val="Heading2"/>
        <w:spacing w:before="0" w:beforeAutospacing="0" w:after="0" w:afterAutospacing="0" w:line="440" w:lineRule="atLeast"/>
        <w:rPr>
          <w:color w:val="666666"/>
          <w:sz w:val="38"/>
          <w:szCs w:val="38"/>
        </w:rPr>
      </w:pPr>
      <w:r>
        <w:rPr>
          <w:color w:val="666666"/>
          <w:sz w:val="38"/>
          <w:szCs w:val="38"/>
        </w:rPr>
        <w:t>Внешний вид</w:t>
      </w:r>
    </w:p>
    <w:p w:rsidR="000E41F3" w:rsidRDefault="000E41F3" w:rsidP="00EB6B40">
      <w:pPr>
        <w:rPr>
          <w:sz w:val="24"/>
          <w:szCs w:val="24"/>
        </w:rPr>
      </w:pPr>
      <w:r>
        <w:t> </w:t>
      </w:r>
    </w:p>
    <w:p w:rsidR="000E41F3" w:rsidRDefault="000E41F3" w:rsidP="00EB6B40">
      <w:r>
        <w:rPr>
          <w:rStyle w:val="Strong"/>
          <w:bdr w:val="none" w:sz="0" w:space="0" w:color="auto" w:frame="1"/>
        </w:rPr>
        <w:t>Внешняя отделка:</w:t>
      </w:r>
      <w:r>
        <w:t> окраска металла двери и короба: полимерное антивандальное покрытие «черный металлик» и панель МДФ 10 мм в цвете «венге»</w:t>
      </w:r>
      <w:r>
        <w:br/>
      </w:r>
      <w:r>
        <w:rPr>
          <w:rStyle w:val="Strong"/>
          <w:bdr w:val="none" w:sz="0" w:space="0" w:color="auto" w:frame="1"/>
        </w:rPr>
        <w:t xml:space="preserve">Внутренняя отделка: </w:t>
      </w:r>
      <w:r>
        <w:t>панель МДФ 10 мм в цвете «беленый дуб»</w:t>
      </w:r>
    </w:p>
    <w:p w:rsidR="000E41F3" w:rsidRDefault="000E41F3" w:rsidP="00E2073C">
      <w:pPr>
        <w:tabs>
          <w:tab w:val="left" w:pos="5740"/>
        </w:tabs>
      </w:pPr>
      <w:r>
        <w:tab/>
      </w:r>
    </w:p>
    <w:p w:rsidR="000E41F3" w:rsidRDefault="000E41F3" w:rsidP="00EB6B40">
      <w:pPr>
        <w:rPr>
          <w:sz w:val="28"/>
          <w:szCs w:val="28"/>
        </w:rPr>
      </w:pPr>
      <w:r>
        <w:pict>
          <v:shape id="_x0000_i1096" type="#_x0000_t75" alt="&amp;Kcy;&amp;ocy;&amp;ncy;&amp;dcy;&amp;ocy;&amp;rcy; &amp;Mcy;&amp;acy;&amp;dcy;&amp;rcy;&amp;icy;&amp;dcy;" style="width:127.5pt;height:206.25pt">
            <v:imagedata r:id="rId103" r:href="rId104"/>
          </v:shape>
        </w:pict>
      </w:r>
      <w:r w:rsidRPr="00BE5325">
        <w:t xml:space="preserve"> </w:t>
      </w:r>
      <w:r w:rsidRPr="00BE5325">
        <w:rPr>
          <w:sz w:val="28"/>
          <w:szCs w:val="28"/>
        </w:rPr>
        <w:t>Описание :Кондор Мадри</w:t>
      </w:r>
      <w:r>
        <w:rPr>
          <w:sz w:val="28"/>
          <w:szCs w:val="28"/>
        </w:rPr>
        <w:t xml:space="preserve">д    </w:t>
      </w:r>
      <w:r>
        <w:pict>
          <v:shape id="_x0000_i1097" type="#_x0000_t75" alt="" style="width:202.5pt;height:202.5pt">
            <v:imagedata r:id="rId105" r:href="rId106"/>
          </v:shape>
        </w:pict>
      </w:r>
    </w:p>
    <w:p w:rsidR="000E41F3" w:rsidRDefault="000E41F3" w:rsidP="00BE5325">
      <w:pPr>
        <w:pStyle w:val="Heading2"/>
        <w:spacing w:before="0" w:beforeAutospacing="0" w:after="0" w:afterAutospacing="0" w:line="440" w:lineRule="atLeast"/>
        <w:rPr>
          <w:color w:val="666666"/>
          <w:sz w:val="38"/>
          <w:szCs w:val="38"/>
        </w:rPr>
      </w:pPr>
      <w:r>
        <w:rPr>
          <w:color w:val="666666"/>
          <w:sz w:val="38"/>
          <w:szCs w:val="38"/>
        </w:rPr>
        <w:t>Замки</w:t>
      </w:r>
    </w:p>
    <w:p w:rsidR="000E41F3" w:rsidRDefault="000E41F3" w:rsidP="00BE5325">
      <w:pPr>
        <w:rPr>
          <w:sz w:val="24"/>
          <w:szCs w:val="24"/>
        </w:rPr>
      </w:pPr>
      <w:r>
        <w:t> </w:t>
      </w:r>
    </w:p>
    <w:p w:rsidR="000E41F3" w:rsidRDefault="000E41F3" w:rsidP="00BE5325">
      <w:r>
        <w:rPr>
          <w:rStyle w:val="Strong"/>
        </w:rPr>
        <w:t>Основной:</w:t>
      </w:r>
      <w:r>
        <w:t xml:space="preserve"> цилиндровый «GUARDIAN»™, 3-й класс взломостойкости, укомплектован цилиндром «FUARO»™ с перфорированным ключом</w:t>
      </w:r>
      <w:r>
        <w:br/>
      </w:r>
      <w:r>
        <w:rPr>
          <w:rStyle w:val="Strong"/>
        </w:rPr>
        <w:t>Дополнительный:</w:t>
      </w:r>
      <w:r>
        <w:t xml:space="preserve"> сувальдный «GUARDIAN»™, 4-й (максимальный!) класс взломостойкости, накладка врезная «MOTTURA» (Италия)</w:t>
      </w:r>
      <w:r>
        <w:br/>
      </w:r>
      <w:r>
        <w:rPr>
          <w:rStyle w:val="Strong"/>
        </w:rPr>
        <w:t>Задвижка:</w:t>
      </w:r>
      <w:r>
        <w:t xml:space="preserve"> ночной сторож</w:t>
      </w:r>
    </w:p>
    <w:p w:rsidR="000E41F3" w:rsidRDefault="000E41F3" w:rsidP="00BE5325">
      <w:r>
        <w:t> </w:t>
      </w:r>
    </w:p>
    <w:p w:rsidR="000E41F3" w:rsidRDefault="000E41F3" w:rsidP="00BE5325">
      <w:pPr>
        <w:pStyle w:val="Heading2"/>
        <w:spacing w:before="0" w:beforeAutospacing="0" w:after="0" w:afterAutospacing="0" w:line="440" w:lineRule="atLeast"/>
        <w:rPr>
          <w:color w:val="666666"/>
          <w:sz w:val="38"/>
          <w:szCs w:val="38"/>
        </w:rPr>
      </w:pPr>
      <w:r>
        <w:rPr>
          <w:color w:val="666666"/>
          <w:sz w:val="38"/>
          <w:szCs w:val="38"/>
        </w:rPr>
        <w:t>Защита</w:t>
      </w:r>
    </w:p>
    <w:p w:rsidR="000E41F3" w:rsidRDefault="000E41F3" w:rsidP="00BE5325">
      <w:pPr>
        <w:rPr>
          <w:sz w:val="24"/>
          <w:szCs w:val="24"/>
        </w:rPr>
      </w:pPr>
      <w:r>
        <w:t> </w:t>
      </w:r>
    </w:p>
    <w:p w:rsidR="000E41F3" w:rsidRDefault="000E41F3" w:rsidP="00BE5325">
      <w:r>
        <w:rPr>
          <w:rStyle w:val="Strong"/>
        </w:rPr>
        <w:t>Толщина стальных листов:</w:t>
      </w:r>
      <w:r>
        <w:t xml:space="preserve"> на полотне – 1,5 мм; на коробе – 1,5 мм</w:t>
      </w:r>
      <w:r>
        <w:br/>
      </w:r>
      <w:r>
        <w:rPr>
          <w:rStyle w:val="Strong"/>
        </w:rPr>
        <w:t>Ребра жесткости:</w:t>
      </w:r>
      <w:r>
        <w:t xml:space="preserve"> с дополнительными горизонтальными усилителями</w:t>
      </w:r>
      <w:r>
        <w:br/>
      </w:r>
      <w:r>
        <w:rPr>
          <w:rStyle w:val="Strong"/>
        </w:rPr>
        <w:t>Петли:</w:t>
      </w:r>
      <w:r>
        <w:t xml:space="preserve"> 3 внешних петли из легированной стали на подшипнике</w:t>
      </w:r>
      <w:r>
        <w:br/>
      </w:r>
      <w:r>
        <w:rPr>
          <w:rStyle w:val="Strong"/>
        </w:rPr>
        <w:t>Противосъемные фиксаторы:</w:t>
      </w:r>
      <w:r>
        <w:t xml:space="preserve"> 2 штыря толщиной 14 мм</w:t>
      </w:r>
    </w:p>
    <w:p w:rsidR="000E41F3" w:rsidRDefault="000E41F3" w:rsidP="00BE5325">
      <w:r>
        <w:t> </w:t>
      </w:r>
    </w:p>
    <w:p w:rsidR="000E41F3" w:rsidRDefault="000E41F3" w:rsidP="00BE5325">
      <w:pPr>
        <w:pStyle w:val="Heading2"/>
        <w:spacing w:before="0" w:beforeAutospacing="0" w:after="0" w:afterAutospacing="0" w:line="440" w:lineRule="atLeast"/>
        <w:rPr>
          <w:color w:val="666666"/>
          <w:sz w:val="38"/>
          <w:szCs w:val="38"/>
        </w:rPr>
      </w:pPr>
      <w:r>
        <w:rPr>
          <w:color w:val="666666"/>
          <w:sz w:val="38"/>
          <w:szCs w:val="38"/>
        </w:rPr>
        <w:t>Комфорт</w:t>
      </w:r>
    </w:p>
    <w:p w:rsidR="000E41F3" w:rsidRDefault="000E41F3" w:rsidP="00BE5325">
      <w:pPr>
        <w:rPr>
          <w:sz w:val="24"/>
          <w:szCs w:val="24"/>
        </w:rPr>
      </w:pPr>
      <w:r>
        <w:t> </w:t>
      </w:r>
    </w:p>
    <w:p w:rsidR="000E41F3" w:rsidRDefault="000E41F3" w:rsidP="00BE5325">
      <w:r>
        <w:rPr>
          <w:rStyle w:val="Strong"/>
          <w:bdr w:val="none" w:sz="0" w:space="0" w:color="auto" w:frame="1"/>
        </w:rPr>
        <w:t>Полотно:</w:t>
      </w:r>
      <w:r>
        <w:t xml:space="preserve"> 80 мм</w:t>
      </w:r>
      <w:r>
        <w:br/>
      </w:r>
      <w:r>
        <w:rPr>
          <w:rStyle w:val="Strong"/>
          <w:bdr w:val="none" w:sz="0" w:space="0" w:color="auto" w:frame="1"/>
        </w:rPr>
        <w:t>Уплотнение:</w:t>
      </w:r>
      <w:r>
        <w:t> 3 контура объемного уплотнения</w:t>
      </w:r>
    </w:p>
    <w:p w:rsidR="000E41F3" w:rsidRDefault="000E41F3" w:rsidP="00BE5325">
      <w:r>
        <w:rPr>
          <w:rStyle w:val="Strong"/>
        </w:rPr>
        <w:t xml:space="preserve">Заполнение дверного полотна: </w:t>
      </w:r>
      <w:r>
        <w:t>минеральной плитой «ROCKWOOL»™</w:t>
      </w:r>
    </w:p>
    <w:p w:rsidR="000E41F3" w:rsidRDefault="000E41F3" w:rsidP="00BE5325">
      <w:r>
        <w:rPr>
          <w:rStyle w:val="Strong"/>
        </w:rPr>
        <w:t>Глазок широкого обзора: </w:t>
      </w:r>
      <w:r>
        <w:t>панорамный </w:t>
      </w:r>
      <w:r>
        <w:br/>
      </w:r>
      <w:r>
        <w:rPr>
          <w:rStyle w:val="Strong"/>
          <w:bdr w:val="none" w:sz="0" w:space="0" w:color="auto" w:frame="1"/>
        </w:rPr>
        <w:t>Угол открывания:</w:t>
      </w:r>
      <w:r>
        <w:t xml:space="preserve"> 180 градусов</w:t>
      </w:r>
    </w:p>
    <w:p w:rsidR="000E41F3" w:rsidRDefault="000E41F3" w:rsidP="00BE5325">
      <w:r>
        <w:t> </w:t>
      </w:r>
    </w:p>
    <w:p w:rsidR="000E41F3" w:rsidRDefault="000E41F3" w:rsidP="00BE5325">
      <w:pPr>
        <w:pStyle w:val="Heading2"/>
        <w:spacing w:before="0" w:beforeAutospacing="0" w:after="0" w:afterAutospacing="0" w:line="440" w:lineRule="atLeast"/>
        <w:rPr>
          <w:color w:val="666666"/>
          <w:sz w:val="38"/>
          <w:szCs w:val="38"/>
        </w:rPr>
      </w:pPr>
      <w:r>
        <w:rPr>
          <w:color w:val="666666"/>
          <w:sz w:val="38"/>
          <w:szCs w:val="38"/>
        </w:rPr>
        <w:t>Внешний вид</w:t>
      </w:r>
    </w:p>
    <w:p w:rsidR="000E41F3" w:rsidRDefault="000E41F3" w:rsidP="00BE5325">
      <w:pPr>
        <w:rPr>
          <w:sz w:val="24"/>
          <w:szCs w:val="24"/>
        </w:rPr>
      </w:pPr>
      <w:r>
        <w:t> </w:t>
      </w:r>
    </w:p>
    <w:p w:rsidR="000E41F3" w:rsidRDefault="000E41F3" w:rsidP="00BE5325">
      <w:r>
        <w:rPr>
          <w:rStyle w:val="Strong"/>
          <w:bdr w:val="none" w:sz="0" w:space="0" w:color="auto" w:frame="1"/>
        </w:rPr>
        <w:t>Внешняя отделка:</w:t>
      </w:r>
      <w:r>
        <w:t> окраска металла двери и короба: полимерное антивандальное покрытие «черный металлик» и панель МДФ 10 мм в цвете «венге»</w:t>
      </w:r>
      <w:r>
        <w:br/>
      </w:r>
      <w:r>
        <w:rPr>
          <w:rStyle w:val="Strong"/>
          <w:bdr w:val="none" w:sz="0" w:space="0" w:color="auto" w:frame="1"/>
        </w:rPr>
        <w:t xml:space="preserve">Внутренняя отделка: </w:t>
      </w:r>
      <w:r>
        <w:t>панель МДФ 10 мм в цвете «беленый дуб»</w:t>
      </w:r>
    </w:p>
    <w:p w:rsidR="000E41F3" w:rsidRDefault="000E41F3" w:rsidP="00BE5325"/>
    <w:p w:rsidR="000E41F3" w:rsidRDefault="000E41F3" w:rsidP="00BE5325">
      <w:r>
        <w:pict>
          <v:shape id="_x0000_i1098" type="#_x0000_t75" alt="&amp;Kcy;&amp;ocy;&amp;ncy;&amp;dcy;&amp;ocy;&amp;rcy; &amp;Kcy;&amp;icy;&amp;ocy;&amp;tcy;&amp;ocy;" style="width:127.5pt;height:206.25pt">
            <v:imagedata r:id="rId107" r:href="rId108"/>
          </v:shape>
        </w:pict>
      </w:r>
      <w:r w:rsidRPr="00245444">
        <w:rPr>
          <w:sz w:val="28"/>
          <w:szCs w:val="28"/>
        </w:rPr>
        <w:t xml:space="preserve"> </w:t>
      </w:r>
      <w:r w:rsidRPr="00BE5325">
        <w:rPr>
          <w:sz w:val="28"/>
          <w:szCs w:val="28"/>
        </w:rPr>
        <w:t xml:space="preserve">Описание :Кондор </w:t>
      </w:r>
      <w:r>
        <w:rPr>
          <w:sz w:val="28"/>
          <w:szCs w:val="28"/>
        </w:rPr>
        <w:t xml:space="preserve">Киото  </w:t>
      </w:r>
      <w:r>
        <w:pict>
          <v:shape id="_x0000_i1099" type="#_x0000_t75" alt="" style="width:202.5pt;height:202.5pt">
            <v:imagedata r:id="rId109" r:href="rId110"/>
          </v:shape>
        </w:pict>
      </w:r>
      <w:r>
        <w:rPr>
          <w:sz w:val="28"/>
          <w:szCs w:val="28"/>
        </w:rPr>
        <w:t xml:space="preserve">   </w:t>
      </w:r>
    </w:p>
    <w:p w:rsidR="000E41F3" w:rsidRDefault="000E41F3" w:rsidP="00C86E7C">
      <w:pPr>
        <w:pStyle w:val="Heading2"/>
        <w:spacing w:before="0" w:beforeAutospacing="0" w:after="0" w:afterAutospacing="0" w:line="440" w:lineRule="atLeast"/>
        <w:rPr>
          <w:color w:val="666666"/>
          <w:sz w:val="38"/>
          <w:szCs w:val="38"/>
        </w:rPr>
      </w:pPr>
      <w:r>
        <w:rPr>
          <w:color w:val="666666"/>
          <w:sz w:val="38"/>
          <w:szCs w:val="38"/>
        </w:rPr>
        <w:t>Замки</w:t>
      </w:r>
    </w:p>
    <w:p w:rsidR="000E41F3" w:rsidRDefault="000E41F3" w:rsidP="00C86E7C">
      <w:pPr>
        <w:rPr>
          <w:sz w:val="24"/>
          <w:szCs w:val="24"/>
        </w:rPr>
      </w:pPr>
      <w:r>
        <w:t> </w:t>
      </w:r>
    </w:p>
    <w:p w:rsidR="000E41F3" w:rsidRDefault="000E41F3" w:rsidP="00C86E7C">
      <w:r>
        <w:rPr>
          <w:rStyle w:val="Strong"/>
        </w:rPr>
        <w:t>Основной:</w:t>
      </w:r>
      <w:r>
        <w:t xml:space="preserve"> цилиндровый «GUARDIAN 3211» с врезной броненакладкой «Apecs», способ закрывания - ключ-ключ</w:t>
      </w:r>
      <w:r>
        <w:br/>
      </w:r>
      <w:r>
        <w:rPr>
          <w:rStyle w:val="Strong"/>
        </w:rPr>
        <w:t>Дополнительный:</w:t>
      </w:r>
      <w:r>
        <w:t xml:space="preserve"> сувальдный «GUARDIAN 3001», декоративная накладка на замок с автоматической шторкой «Сrit»™</w:t>
      </w:r>
      <w:r>
        <w:br/>
      </w:r>
      <w:r>
        <w:rPr>
          <w:rStyle w:val="Strong"/>
        </w:rPr>
        <w:t>Задвижка:</w:t>
      </w:r>
      <w:r>
        <w:t xml:space="preserve"> ночной сторож</w:t>
      </w:r>
    </w:p>
    <w:p w:rsidR="000E41F3" w:rsidRDefault="000E41F3" w:rsidP="00C86E7C">
      <w:r>
        <w:t> </w:t>
      </w:r>
    </w:p>
    <w:p w:rsidR="000E41F3" w:rsidRDefault="000E41F3" w:rsidP="00C86E7C">
      <w:pPr>
        <w:pStyle w:val="Heading2"/>
        <w:spacing w:before="0" w:beforeAutospacing="0" w:after="0" w:afterAutospacing="0" w:line="440" w:lineRule="atLeast"/>
        <w:rPr>
          <w:color w:val="666666"/>
          <w:sz w:val="38"/>
          <w:szCs w:val="38"/>
        </w:rPr>
      </w:pPr>
      <w:r>
        <w:rPr>
          <w:color w:val="666666"/>
          <w:sz w:val="38"/>
          <w:szCs w:val="38"/>
        </w:rPr>
        <w:t>Защита</w:t>
      </w:r>
    </w:p>
    <w:p w:rsidR="000E41F3" w:rsidRDefault="000E41F3" w:rsidP="00C86E7C">
      <w:pPr>
        <w:rPr>
          <w:sz w:val="24"/>
          <w:szCs w:val="24"/>
        </w:rPr>
      </w:pPr>
      <w:r>
        <w:t> </w:t>
      </w:r>
    </w:p>
    <w:p w:rsidR="000E41F3" w:rsidRDefault="000E41F3" w:rsidP="00C86E7C">
      <w:r>
        <w:rPr>
          <w:rStyle w:val="Strong"/>
        </w:rPr>
        <w:t>Толщина стальных листов:</w:t>
      </w:r>
      <w:r>
        <w:t xml:space="preserve"> на полотне – 1,5 мм; на коробе – 1,5 мм</w:t>
      </w:r>
      <w:r>
        <w:br/>
      </w:r>
      <w:r>
        <w:rPr>
          <w:rStyle w:val="Strong"/>
        </w:rPr>
        <w:t>Ребра жесткости:</w:t>
      </w:r>
      <w:r>
        <w:t> вертикальные и горизонтальные </w:t>
      </w:r>
      <w:r>
        <w:br/>
      </w:r>
      <w:r>
        <w:rPr>
          <w:rStyle w:val="Strong"/>
        </w:rPr>
        <w:t>Петли:</w:t>
      </w:r>
      <w:r>
        <w:t xml:space="preserve"> 2 внешних петли из легированной стали на подшипнике</w:t>
      </w:r>
      <w:r>
        <w:br/>
      </w:r>
      <w:r>
        <w:rPr>
          <w:rStyle w:val="Strong"/>
        </w:rPr>
        <w:t>Противосъемные фиксаторы:</w:t>
      </w:r>
      <w:r>
        <w:t xml:space="preserve"> есть</w:t>
      </w:r>
    </w:p>
    <w:p w:rsidR="000E41F3" w:rsidRDefault="000E41F3" w:rsidP="00C86E7C">
      <w:r>
        <w:t> </w:t>
      </w:r>
    </w:p>
    <w:p w:rsidR="000E41F3" w:rsidRDefault="000E41F3" w:rsidP="00C86E7C">
      <w:pPr>
        <w:pStyle w:val="Heading2"/>
        <w:spacing w:before="0" w:beforeAutospacing="0" w:after="0" w:afterAutospacing="0" w:line="440" w:lineRule="atLeast"/>
        <w:rPr>
          <w:color w:val="666666"/>
          <w:sz w:val="38"/>
          <w:szCs w:val="38"/>
        </w:rPr>
      </w:pPr>
      <w:r>
        <w:rPr>
          <w:color w:val="666666"/>
          <w:sz w:val="38"/>
          <w:szCs w:val="38"/>
        </w:rPr>
        <w:t>Комфорт</w:t>
      </w:r>
    </w:p>
    <w:p w:rsidR="000E41F3" w:rsidRDefault="000E41F3" w:rsidP="00C86E7C">
      <w:pPr>
        <w:rPr>
          <w:sz w:val="24"/>
          <w:szCs w:val="24"/>
        </w:rPr>
      </w:pPr>
      <w:r>
        <w:t> </w:t>
      </w:r>
    </w:p>
    <w:p w:rsidR="000E41F3" w:rsidRDefault="000E41F3" w:rsidP="00C86E7C">
      <w:r>
        <w:rPr>
          <w:rStyle w:val="Strong"/>
          <w:bdr w:val="none" w:sz="0" w:space="0" w:color="auto" w:frame="1"/>
        </w:rPr>
        <w:t>Полотно:</w:t>
      </w:r>
      <w:r>
        <w:t xml:space="preserve"> 100 мм</w:t>
      </w:r>
      <w:r>
        <w:br/>
      </w:r>
      <w:r>
        <w:rPr>
          <w:rStyle w:val="Strong"/>
          <w:bdr w:val="none" w:sz="0" w:space="0" w:color="auto" w:frame="1"/>
        </w:rPr>
        <w:t>Уплотнение:</w:t>
      </w:r>
      <w:r>
        <w:t> 3 контура объемного уплотнения</w:t>
      </w:r>
    </w:p>
    <w:p w:rsidR="000E41F3" w:rsidRDefault="000E41F3" w:rsidP="00C86E7C">
      <w:r>
        <w:rPr>
          <w:rStyle w:val="Strong"/>
        </w:rPr>
        <w:t xml:space="preserve">Заполнение дверного полотна: </w:t>
      </w:r>
      <w:r>
        <w:t>минеральной ватой высокой плотности «URSA» </w:t>
      </w:r>
    </w:p>
    <w:p w:rsidR="000E41F3" w:rsidRDefault="000E41F3" w:rsidP="00C86E7C">
      <w:r>
        <w:rPr>
          <w:rStyle w:val="Strong"/>
        </w:rPr>
        <w:t>Глазок широкого обзора: </w:t>
      </w:r>
      <w:r>
        <w:t>панорамный </w:t>
      </w:r>
      <w:r>
        <w:br/>
      </w:r>
      <w:r>
        <w:rPr>
          <w:rStyle w:val="Strong"/>
          <w:bdr w:val="none" w:sz="0" w:space="0" w:color="auto" w:frame="1"/>
        </w:rPr>
        <w:t>Угол открывания:</w:t>
      </w:r>
      <w:r>
        <w:t xml:space="preserve"> 180 градусов</w:t>
      </w:r>
    </w:p>
    <w:p w:rsidR="000E41F3" w:rsidRDefault="000E41F3" w:rsidP="00C86E7C">
      <w:r>
        <w:t> </w:t>
      </w:r>
    </w:p>
    <w:p w:rsidR="000E41F3" w:rsidRDefault="000E41F3" w:rsidP="00C86E7C">
      <w:pPr>
        <w:pStyle w:val="Heading2"/>
        <w:spacing w:before="0" w:beforeAutospacing="0" w:after="0" w:afterAutospacing="0" w:line="440" w:lineRule="atLeast"/>
        <w:rPr>
          <w:color w:val="666666"/>
          <w:sz w:val="38"/>
          <w:szCs w:val="38"/>
        </w:rPr>
      </w:pPr>
      <w:r>
        <w:rPr>
          <w:color w:val="666666"/>
          <w:sz w:val="38"/>
          <w:szCs w:val="38"/>
        </w:rPr>
        <w:t>Внешний вид</w:t>
      </w:r>
    </w:p>
    <w:p w:rsidR="000E41F3" w:rsidRDefault="000E41F3" w:rsidP="00C86E7C">
      <w:pPr>
        <w:rPr>
          <w:sz w:val="24"/>
          <w:szCs w:val="24"/>
        </w:rPr>
      </w:pPr>
      <w:r>
        <w:t> </w:t>
      </w:r>
    </w:p>
    <w:p w:rsidR="000E41F3" w:rsidRDefault="000E41F3" w:rsidP="00C86E7C">
      <w:r>
        <w:rPr>
          <w:rStyle w:val="Strong"/>
          <w:bdr w:val="none" w:sz="0" w:space="0" w:color="auto" w:frame="1"/>
        </w:rPr>
        <w:t>Внешняя отделка:</w:t>
      </w:r>
      <w:r>
        <w:t> окраска металла двери и короба полимерно-порошковой краской «Шоко муар металлик». Рисунок «КИОТО» на полотне выполнен лазерной резкой по металлу, со вставкой из нержавеющего металла</w:t>
      </w:r>
      <w:r>
        <w:br/>
      </w:r>
      <w:r>
        <w:rPr>
          <w:rStyle w:val="Strong"/>
          <w:bdr w:val="none" w:sz="0" w:space="0" w:color="auto" w:frame="1"/>
        </w:rPr>
        <w:t xml:space="preserve">Внутренняя отделка: </w:t>
      </w:r>
      <w:r>
        <w:t>объемная фрезированная панель МДФ толщиной 10 мм в цвете «орех»</w:t>
      </w:r>
    </w:p>
    <w:p w:rsidR="000E41F3" w:rsidRDefault="000E41F3" w:rsidP="00C86E7C"/>
    <w:p w:rsidR="000E41F3" w:rsidRPr="009A6A50" w:rsidRDefault="000E41F3" w:rsidP="00C86E7C">
      <w:pPr>
        <w:rPr>
          <w:sz w:val="28"/>
          <w:szCs w:val="28"/>
        </w:rPr>
      </w:pPr>
      <w:r>
        <w:t xml:space="preserve">                                                         </w:t>
      </w:r>
      <w:r w:rsidRPr="009A6A50">
        <w:rPr>
          <w:sz w:val="28"/>
          <w:szCs w:val="28"/>
        </w:rPr>
        <w:t>Описание  Кондор Сапсан.</w:t>
      </w:r>
    </w:p>
    <w:p w:rsidR="000E41F3" w:rsidRDefault="000E41F3" w:rsidP="00C86E7C"/>
    <w:p w:rsidR="000E41F3" w:rsidRDefault="000E41F3" w:rsidP="00C86E7C">
      <w:r>
        <w:pict>
          <v:shape id="_x0000_i1100" type="#_x0000_t75" alt="" style="width:201pt;height:201pt">
            <v:imagedata r:id="rId111" r:href="rId112"/>
          </v:shape>
        </w:pict>
      </w:r>
      <w:r w:rsidRPr="009A6A50">
        <w:t xml:space="preserve"> </w:t>
      </w:r>
      <w:r>
        <w:pict>
          <v:shape id="_x0000_i1101" type="#_x0000_t75" alt="" style="width:201pt;height:201pt">
            <v:imagedata r:id="rId113" r:href="rId114"/>
          </v:shape>
        </w:pict>
      </w:r>
    </w:p>
    <w:p w:rsidR="000E41F3" w:rsidRPr="009009A1" w:rsidRDefault="000E41F3" w:rsidP="00C86E7C">
      <w:pPr>
        <w:rPr>
          <w:b/>
          <w:bCs/>
          <w:sz w:val="24"/>
          <w:szCs w:val="24"/>
        </w:rPr>
      </w:pPr>
      <w:r w:rsidRPr="009009A1">
        <w:rPr>
          <w:b/>
          <w:bCs/>
          <w:sz w:val="24"/>
          <w:szCs w:val="24"/>
        </w:rPr>
        <w:t>Бюджетный вариант дверей.</w:t>
      </w:r>
    </w:p>
    <w:p w:rsidR="000E41F3" w:rsidRDefault="000E41F3" w:rsidP="009009A1">
      <w:pPr>
        <w:pStyle w:val="Heading2"/>
        <w:spacing w:before="0" w:beforeAutospacing="0" w:after="0" w:afterAutospacing="0" w:line="440" w:lineRule="atLeast"/>
        <w:rPr>
          <w:color w:val="666666"/>
          <w:sz w:val="38"/>
          <w:szCs w:val="38"/>
        </w:rPr>
      </w:pPr>
      <w:r>
        <w:rPr>
          <w:color w:val="666666"/>
          <w:sz w:val="38"/>
          <w:szCs w:val="38"/>
        </w:rPr>
        <w:t>Замки</w:t>
      </w:r>
    </w:p>
    <w:p w:rsidR="000E41F3" w:rsidRDefault="000E41F3" w:rsidP="009009A1">
      <w:pPr>
        <w:rPr>
          <w:sz w:val="24"/>
          <w:szCs w:val="24"/>
        </w:rPr>
      </w:pPr>
      <w:r>
        <w:t> </w:t>
      </w:r>
    </w:p>
    <w:p w:rsidR="000E41F3" w:rsidRDefault="000E41F3" w:rsidP="009009A1">
      <w:r>
        <w:rPr>
          <w:rStyle w:val="Strong"/>
        </w:rPr>
        <w:t>Основной:</w:t>
      </w:r>
      <w:r>
        <w:t xml:space="preserve"> цилиндровый «Apecs 2800»™, цилиндр «НОК» (Турция) с перфорацией</w:t>
      </w:r>
      <w:r>
        <w:br/>
      </w:r>
      <w:r>
        <w:rPr>
          <w:rStyle w:val="Strong"/>
        </w:rPr>
        <w:t>Задвижка:</w:t>
      </w:r>
      <w:r>
        <w:t xml:space="preserve"> нет</w:t>
      </w:r>
    </w:p>
    <w:p w:rsidR="000E41F3" w:rsidRDefault="000E41F3" w:rsidP="009009A1">
      <w:r>
        <w:t> </w:t>
      </w:r>
    </w:p>
    <w:p w:rsidR="000E41F3" w:rsidRDefault="000E41F3" w:rsidP="009009A1">
      <w:pPr>
        <w:pStyle w:val="Heading2"/>
        <w:spacing w:before="0" w:beforeAutospacing="0" w:after="0" w:afterAutospacing="0" w:line="440" w:lineRule="atLeast"/>
        <w:rPr>
          <w:color w:val="666666"/>
          <w:sz w:val="38"/>
          <w:szCs w:val="38"/>
        </w:rPr>
      </w:pPr>
      <w:r>
        <w:rPr>
          <w:color w:val="666666"/>
          <w:sz w:val="38"/>
          <w:szCs w:val="38"/>
        </w:rPr>
        <w:t>Защита</w:t>
      </w:r>
    </w:p>
    <w:p w:rsidR="000E41F3" w:rsidRDefault="000E41F3" w:rsidP="009009A1">
      <w:pPr>
        <w:rPr>
          <w:sz w:val="24"/>
          <w:szCs w:val="24"/>
        </w:rPr>
      </w:pPr>
      <w:r>
        <w:t> </w:t>
      </w:r>
    </w:p>
    <w:p w:rsidR="000E41F3" w:rsidRDefault="000E41F3" w:rsidP="009009A1">
      <w:r>
        <w:rPr>
          <w:rStyle w:val="Strong"/>
        </w:rPr>
        <w:t>Толщина стальных листов:</w:t>
      </w:r>
      <w:r>
        <w:t xml:space="preserve"> на полотне – 1,0 мм; на коробе – 1,2 мм</w:t>
      </w:r>
      <w:r>
        <w:br/>
      </w:r>
      <w:r>
        <w:rPr>
          <w:rStyle w:val="Strong"/>
        </w:rPr>
        <w:t>Количество листов:</w:t>
      </w:r>
      <w:r>
        <w:t> 1 шт.</w:t>
      </w:r>
      <w:r>
        <w:br/>
      </w:r>
      <w:r>
        <w:rPr>
          <w:rStyle w:val="Strong"/>
        </w:rPr>
        <w:t xml:space="preserve">Ребра жесткости: </w:t>
      </w:r>
      <w:r>
        <w:t>2 вертикальных с дополнительными горизонтальными усилителями</w:t>
      </w:r>
      <w:r>
        <w:br/>
      </w:r>
      <w:r>
        <w:rPr>
          <w:rStyle w:val="Strong"/>
        </w:rPr>
        <w:t>Петли:</w:t>
      </w:r>
      <w:r>
        <w:t xml:space="preserve"> 2 внешних петли из легированной стали на подшипнике</w:t>
      </w:r>
      <w:r>
        <w:br/>
      </w:r>
      <w:r>
        <w:rPr>
          <w:rStyle w:val="Strong"/>
        </w:rPr>
        <w:t>Противосъемные фиксаторы:</w:t>
      </w:r>
      <w:r>
        <w:t xml:space="preserve"> 2 штыря с ответной частью</w:t>
      </w:r>
    </w:p>
    <w:p w:rsidR="000E41F3" w:rsidRDefault="000E41F3" w:rsidP="009009A1">
      <w:r>
        <w:t> </w:t>
      </w:r>
    </w:p>
    <w:p w:rsidR="000E41F3" w:rsidRDefault="000E41F3" w:rsidP="009009A1">
      <w:pPr>
        <w:pStyle w:val="Heading2"/>
        <w:spacing w:before="0" w:beforeAutospacing="0" w:after="0" w:afterAutospacing="0" w:line="440" w:lineRule="atLeast"/>
        <w:rPr>
          <w:color w:val="666666"/>
          <w:sz w:val="38"/>
          <w:szCs w:val="38"/>
        </w:rPr>
      </w:pPr>
      <w:r>
        <w:rPr>
          <w:color w:val="666666"/>
          <w:sz w:val="38"/>
          <w:szCs w:val="38"/>
        </w:rPr>
        <w:t>Комфорт</w:t>
      </w:r>
    </w:p>
    <w:p w:rsidR="000E41F3" w:rsidRDefault="000E41F3" w:rsidP="009009A1">
      <w:pPr>
        <w:rPr>
          <w:sz w:val="24"/>
          <w:szCs w:val="24"/>
        </w:rPr>
      </w:pPr>
      <w:r>
        <w:t> </w:t>
      </w:r>
    </w:p>
    <w:p w:rsidR="000E41F3" w:rsidRDefault="000E41F3" w:rsidP="009009A1">
      <w:r>
        <w:rPr>
          <w:rStyle w:val="Strong"/>
          <w:bdr w:val="none" w:sz="0" w:space="0" w:color="auto" w:frame="1"/>
        </w:rPr>
        <w:t>Полотно:</w:t>
      </w:r>
      <w:r>
        <w:t xml:space="preserve"> </w:t>
      </w:r>
      <w:r>
        <w:rPr>
          <w:rStyle w:val="Strong"/>
        </w:rPr>
        <w:t>5</w:t>
      </w:r>
      <w:r>
        <w:t>0 мм</w:t>
      </w:r>
      <w:r>
        <w:br/>
      </w:r>
      <w:r>
        <w:rPr>
          <w:rStyle w:val="Strong"/>
          <w:bdr w:val="none" w:sz="0" w:space="0" w:color="auto" w:frame="1"/>
        </w:rPr>
        <w:t>Уплотнение:</w:t>
      </w:r>
      <w:r>
        <w:t xml:space="preserve"> 1 контур уплотнения</w:t>
      </w:r>
    </w:p>
    <w:p w:rsidR="000E41F3" w:rsidRDefault="000E41F3" w:rsidP="009009A1">
      <w:r>
        <w:rPr>
          <w:rStyle w:val="Strong"/>
        </w:rPr>
        <w:t>Заполнение дверного полотна: </w:t>
      </w:r>
      <w:r>
        <w:t>минеральная вата «Rockwool»</w:t>
      </w:r>
    </w:p>
    <w:p w:rsidR="000E41F3" w:rsidRDefault="000E41F3" w:rsidP="009009A1">
      <w:r>
        <w:rPr>
          <w:rStyle w:val="Strong"/>
        </w:rPr>
        <w:t>Глазок широкого обзора: </w:t>
      </w:r>
      <w:r>
        <w:t>панорамный со шторкой</w:t>
      </w:r>
    </w:p>
    <w:p w:rsidR="000E41F3" w:rsidRDefault="000E41F3" w:rsidP="009009A1">
      <w:r>
        <w:rPr>
          <w:rStyle w:val="Strong"/>
          <w:bdr w:val="none" w:sz="0" w:space="0" w:color="auto" w:frame="1"/>
        </w:rPr>
        <w:t>Угол открывания:</w:t>
      </w:r>
      <w:r>
        <w:t> 180 градусов</w:t>
      </w:r>
    </w:p>
    <w:p w:rsidR="000E41F3" w:rsidRDefault="000E41F3" w:rsidP="009009A1">
      <w:r>
        <w:t> </w:t>
      </w:r>
    </w:p>
    <w:p w:rsidR="000E41F3" w:rsidRDefault="000E41F3" w:rsidP="009009A1">
      <w:pPr>
        <w:pStyle w:val="Heading2"/>
        <w:spacing w:before="0" w:beforeAutospacing="0" w:after="0" w:afterAutospacing="0" w:line="440" w:lineRule="atLeast"/>
        <w:rPr>
          <w:color w:val="666666"/>
          <w:sz w:val="38"/>
          <w:szCs w:val="38"/>
        </w:rPr>
      </w:pPr>
      <w:r>
        <w:rPr>
          <w:color w:val="666666"/>
          <w:sz w:val="38"/>
          <w:szCs w:val="38"/>
        </w:rPr>
        <w:t>Внешний вид</w:t>
      </w:r>
    </w:p>
    <w:p w:rsidR="000E41F3" w:rsidRDefault="000E41F3" w:rsidP="009009A1">
      <w:pPr>
        <w:rPr>
          <w:sz w:val="24"/>
          <w:szCs w:val="24"/>
        </w:rPr>
      </w:pPr>
      <w:r>
        <w:t> </w:t>
      </w:r>
    </w:p>
    <w:p w:rsidR="000E41F3" w:rsidRDefault="000E41F3" w:rsidP="009009A1">
      <w:r>
        <w:rPr>
          <w:rStyle w:val="Strong"/>
          <w:bdr w:val="none" w:sz="0" w:space="0" w:color="auto" w:frame="1"/>
        </w:rPr>
        <w:t>Внешняя отделка:</w:t>
      </w:r>
      <w:r>
        <w:t> окраска наружного листа двери и коробки двухкомпонентная: медный антик + защитный лак</w:t>
      </w:r>
      <w:r>
        <w:br/>
      </w:r>
      <w:r>
        <w:rPr>
          <w:rStyle w:val="Strong"/>
          <w:bdr w:val="none" w:sz="0" w:space="0" w:color="auto" w:frame="1"/>
        </w:rPr>
        <w:t xml:space="preserve">Внутренняя отделка: </w:t>
      </w:r>
      <w:r>
        <w:t>8 мм фрезерованная МДФ панель в цвете «венге» и «беленый дуб»</w:t>
      </w:r>
    </w:p>
    <w:p w:rsidR="000E41F3" w:rsidRDefault="000E41F3" w:rsidP="00C86E7C"/>
    <w:p w:rsidR="000E41F3" w:rsidRDefault="000E41F3" w:rsidP="00EB6B40"/>
    <w:p w:rsidR="000E41F3" w:rsidRDefault="000E41F3" w:rsidP="0016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F3" w:rsidRDefault="000E41F3" w:rsidP="0016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F3" w:rsidRDefault="000E41F3" w:rsidP="0016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F3" w:rsidRDefault="000E41F3" w:rsidP="0016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F3" w:rsidRPr="001604CE" w:rsidRDefault="000E41F3" w:rsidP="0016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41F3" w:rsidRDefault="000E41F3" w:rsidP="001C645A">
      <w:pPr>
        <w:rPr>
          <w:sz w:val="24"/>
          <w:szCs w:val="24"/>
        </w:rPr>
      </w:pPr>
    </w:p>
    <w:p w:rsidR="000E41F3" w:rsidRDefault="000E41F3" w:rsidP="001C645A">
      <w:pPr>
        <w:rPr>
          <w:color w:val="548DD4"/>
          <w:sz w:val="32"/>
          <w:szCs w:val="32"/>
        </w:rPr>
      </w:pPr>
      <w:r>
        <w:rPr>
          <w:sz w:val="24"/>
          <w:szCs w:val="24"/>
        </w:rPr>
        <w:t>Весь модельный ряд</w:t>
      </w:r>
      <w:r w:rsidRPr="0088139B">
        <w:rPr>
          <w:sz w:val="24"/>
          <w:szCs w:val="24"/>
        </w:rPr>
        <w:t xml:space="preserve"> фабрики можно посмотреть на сайте </w:t>
      </w:r>
      <w:r>
        <w:rPr>
          <w:color w:val="548DD4"/>
          <w:sz w:val="32"/>
          <w:szCs w:val="32"/>
        </w:rPr>
        <w:t xml:space="preserve">:  </w:t>
      </w:r>
      <w:hyperlink r:id="rId115" w:history="1">
        <w:r w:rsidRPr="00823EBD">
          <w:rPr>
            <w:rStyle w:val="Hyperlink"/>
            <w:sz w:val="32"/>
            <w:szCs w:val="32"/>
            <w:lang w:val="en-US"/>
          </w:rPr>
          <w:t>WWW</w:t>
        </w:r>
        <w:r w:rsidRPr="00823EBD">
          <w:rPr>
            <w:rStyle w:val="Hyperlink"/>
            <w:sz w:val="32"/>
            <w:szCs w:val="32"/>
          </w:rPr>
          <w:t>.</w:t>
        </w:r>
        <w:r w:rsidRPr="00823EBD">
          <w:rPr>
            <w:rStyle w:val="Hyperlink"/>
            <w:sz w:val="32"/>
            <w:szCs w:val="32"/>
            <w:lang w:val="en-US"/>
          </w:rPr>
          <w:t>dverikondor</w:t>
        </w:r>
        <w:r w:rsidRPr="00823EBD">
          <w:rPr>
            <w:rStyle w:val="Hyperlink"/>
            <w:sz w:val="32"/>
            <w:szCs w:val="32"/>
          </w:rPr>
          <w:t>.</w:t>
        </w:r>
        <w:r w:rsidRPr="00823EBD">
          <w:rPr>
            <w:rStyle w:val="Hyperlink"/>
            <w:sz w:val="32"/>
            <w:szCs w:val="32"/>
            <w:lang w:val="en-US"/>
          </w:rPr>
          <w:t>ru</w:t>
        </w:r>
      </w:hyperlink>
    </w:p>
    <w:p w:rsidR="000E41F3" w:rsidRPr="00784B24" w:rsidRDefault="000E41F3" w:rsidP="001C645A">
      <w:pPr>
        <w:rPr>
          <w:color w:val="548DD4"/>
          <w:sz w:val="32"/>
          <w:szCs w:val="32"/>
        </w:rPr>
      </w:pPr>
      <w:r>
        <w:rPr>
          <w:color w:val="548DD4"/>
          <w:sz w:val="32"/>
          <w:szCs w:val="32"/>
          <w:lang w:val="en-US"/>
        </w:rPr>
        <w:t>WWW</w:t>
      </w:r>
      <w:r w:rsidRPr="001C645A">
        <w:rPr>
          <w:color w:val="548DD4"/>
          <w:sz w:val="32"/>
          <w:szCs w:val="32"/>
        </w:rPr>
        <w:t>.</w:t>
      </w:r>
      <w:r>
        <w:rPr>
          <w:color w:val="548DD4"/>
          <w:sz w:val="32"/>
          <w:szCs w:val="32"/>
          <w:lang w:val="en-US"/>
        </w:rPr>
        <w:t>LIS</w:t>
      </w:r>
      <w:r w:rsidRPr="001C645A">
        <w:rPr>
          <w:color w:val="548DD4"/>
          <w:sz w:val="32"/>
          <w:szCs w:val="32"/>
        </w:rPr>
        <w:t>78.</w:t>
      </w:r>
      <w:r>
        <w:rPr>
          <w:color w:val="548DD4"/>
          <w:sz w:val="32"/>
          <w:szCs w:val="32"/>
          <w:lang w:val="en-US"/>
        </w:rPr>
        <w:t>ru</w:t>
      </w:r>
    </w:p>
    <w:p w:rsidR="000E41F3" w:rsidRPr="0088139B" w:rsidRDefault="000E41F3" w:rsidP="001C645A">
      <w:pPr>
        <w:rPr>
          <w:sz w:val="24"/>
          <w:szCs w:val="24"/>
        </w:rPr>
      </w:pPr>
      <w:r>
        <w:rPr>
          <w:sz w:val="24"/>
          <w:szCs w:val="24"/>
        </w:rPr>
        <w:t>Информацию о наличии товара и его</w:t>
      </w:r>
      <w:r w:rsidRPr="0088139B">
        <w:rPr>
          <w:sz w:val="24"/>
          <w:szCs w:val="24"/>
        </w:rPr>
        <w:t xml:space="preserve"> стоимости можно получить  по телефону:</w:t>
      </w:r>
    </w:p>
    <w:p w:rsidR="000E41F3" w:rsidRPr="0088139B" w:rsidRDefault="000E41F3" w:rsidP="001C645A">
      <w:pPr>
        <w:rPr>
          <w:sz w:val="24"/>
          <w:szCs w:val="24"/>
        </w:rPr>
      </w:pPr>
      <w:r w:rsidRPr="0088139B">
        <w:rPr>
          <w:sz w:val="24"/>
          <w:szCs w:val="24"/>
        </w:rPr>
        <w:t xml:space="preserve"> 8(42622)222-91 - магазин «ДвериБира», ул. Калинина,10а</w:t>
      </w:r>
    </w:p>
    <w:p w:rsidR="000E41F3" w:rsidRDefault="000E41F3" w:rsidP="001C645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8139B">
        <w:rPr>
          <w:sz w:val="24"/>
          <w:szCs w:val="24"/>
        </w:rPr>
        <w:t xml:space="preserve">8(42622)224-81 – оптовый отдел, ул. Калинина,10а            </w:t>
      </w:r>
    </w:p>
    <w:p w:rsidR="000E41F3" w:rsidRPr="0088139B" w:rsidRDefault="000E41F3" w:rsidP="001C645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89140167636  - магазин «ДвериБира», ул. Дзержинского 8</w:t>
      </w:r>
    </w:p>
    <w:p w:rsidR="000E41F3" w:rsidRDefault="000E41F3" w:rsidP="006F7731"/>
    <w:p w:rsidR="000E41F3" w:rsidRDefault="000E41F3" w:rsidP="006F7731"/>
    <w:sectPr w:rsidR="000E41F3" w:rsidSect="00BD045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B49D0"/>
    <w:multiLevelType w:val="multilevel"/>
    <w:tmpl w:val="E914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">
    <w:nsid w:val="1382128F"/>
    <w:multiLevelType w:val="multilevel"/>
    <w:tmpl w:val="3A74D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2">
    <w:nsid w:val="1A93415D"/>
    <w:multiLevelType w:val="multilevel"/>
    <w:tmpl w:val="8376C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3">
    <w:nsid w:val="1D0B68DF"/>
    <w:multiLevelType w:val="multilevel"/>
    <w:tmpl w:val="24B0E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4">
    <w:nsid w:val="1D46333D"/>
    <w:multiLevelType w:val="multilevel"/>
    <w:tmpl w:val="EF869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5">
    <w:nsid w:val="1DC8383C"/>
    <w:multiLevelType w:val="multilevel"/>
    <w:tmpl w:val="4C408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6">
    <w:nsid w:val="28E63441"/>
    <w:multiLevelType w:val="multilevel"/>
    <w:tmpl w:val="B308A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7">
    <w:nsid w:val="39FE7E15"/>
    <w:multiLevelType w:val="multilevel"/>
    <w:tmpl w:val="9C62F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8">
    <w:nsid w:val="4194080A"/>
    <w:multiLevelType w:val="multilevel"/>
    <w:tmpl w:val="27CAD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9">
    <w:nsid w:val="42CD6B05"/>
    <w:multiLevelType w:val="multilevel"/>
    <w:tmpl w:val="C0C48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0">
    <w:nsid w:val="4E2C34CE"/>
    <w:multiLevelType w:val="multilevel"/>
    <w:tmpl w:val="DFF66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1">
    <w:nsid w:val="5C266E15"/>
    <w:multiLevelType w:val="multilevel"/>
    <w:tmpl w:val="E8FE0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2">
    <w:nsid w:val="6283039B"/>
    <w:multiLevelType w:val="multilevel"/>
    <w:tmpl w:val="F10E3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3">
    <w:nsid w:val="64A71FDF"/>
    <w:multiLevelType w:val="multilevel"/>
    <w:tmpl w:val="B0FA0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4">
    <w:nsid w:val="6CF673C7"/>
    <w:multiLevelType w:val="multilevel"/>
    <w:tmpl w:val="CD4EE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5">
    <w:nsid w:val="6D680D38"/>
    <w:multiLevelType w:val="multilevel"/>
    <w:tmpl w:val="8578B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6">
    <w:nsid w:val="77036DD8"/>
    <w:multiLevelType w:val="multilevel"/>
    <w:tmpl w:val="867EF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7">
    <w:nsid w:val="795C0D33"/>
    <w:multiLevelType w:val="multilevel"/>
    <w:tmpl w:val="18446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num w:numId="1">
    <w:abstractNumId w:val="11"/>
  </w:num>
  <w:num w:numId="2">
    <w:abstractNumId w:val="2"/>
  </w:num>
  <w:num w:numId="3">
    <w:abstractNumId w:val="6"/>
  </w:num>
  <w:num w:numId="4">
    <w:abstractNumId w:val="3"/>
  </w:num>
  <w:num w:numId="5">
    <w:abstractNumId w:val="13"/>
  </w:num>
  <w:num w:numId="6">
    <w:abstractNumId w:val="9"/>
  </w:num>
  <w:num w:numId="7">
    <w:abstractNumId w:val="16"/>
  </w:num>
  <w:num w:numId="8">
    <w:abstractNumId w:val="0"/>
  </w:num>
  <w:num w:numId="9">
    <w:abstractNumId w:val="8"/>
  </w:num>
  <w:num w:numId="10">
    <w:abstractNumId w:val="12"/>
  </w:num>
  <w:num w:numId="11">
    <w:abstractNumId w:val="1"/>
  </w:num>
  <w:num w:numId="12">
    <w:abstractNumId w:val="4"/>
  </w:num>
  <w:num w:numId="13">
    <w:abstractNumId w:val="5"/>
  </w:num>
  <w:num w:numId="14">
    <w:abstractNumId w:val="17"/>
  </w:num>
  <w:num w:numId="15">
    <w:abstractNumId w:val="7"/>
  </w:num>
  <w:num w:numId="16">
    <w:abstractNumId w:val="10"/>
  </w:num>
  <w:num w:numId="17">
    <w:abstractNumId w:val="15"/>
  </w:num>
  <w:num w:numId="18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embedSystemFonts/>
  <w:defaultTabStop w:val="708"/>
  <w:doNotHyphenateCaps/>
  <w:drawingGridHorizontalSpacing w:val="110"/>
  <w:displayHorizontalDrawingGridEvery w:val="2"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D045D"/>
    <w:rsid w:val="000002F0"/>
    <w:rsid w:val="000514CA"/>
    <w:rsid w:val="000528B1"/>
    <w:rsid w:val="00081AB0"/>
    <w:rsid w:val="000B353D"/>
    <w:rsid w:val="000E41F3"/>
    <w:rsid w:val="00117270"/>
    <w:rsid w:val="001176D2"/>
    <w:rsid w:val="001213E3"/>
    <w:rsid w:val="0012482C"/>
    <w:rsid w:val="001414CE"/>
    <w:rsid w:val="0015542A"/>
    <w:rsid w:val="001604CE"/>
    <w:rsid w:val="00194A96"/>
    <w:rsid w:val="001B55EC"/>
    <w:rsid w:val="001C645A"/>
    <w:rsid w:val="001E659E"/>
    <w:rsid w:val="001F76F0"/>
    <w:rsid w:val="002029F6"/>
    <w:rsid w:val="00245444"/>
    <w:rsid w:val="002461DF"/>
    <w:rsid w:val="00275F41"/>
    <w:rsid w:val="002A2E55"/>
    <w:rsid w:val="002C69EB"/>
    <w:rsid w:val="00305B98"/>
    <w:rsid w:val="0031300C"/>
    <w:rsid w:val="0031599E"/>
    <w:rsid w:val="00347F16"/>
    <w:rsid w:val="003900A2"/>
    <w:rsid w:val="003A716D"/>
    <w:rsid w:val="003C297A"/>
    <w:rsid w:val="003E1A3E"/>
    <w:rsid w:val="003F6BB6"/>
    <w:rsid w:val="00402445"/>
    <w:rsid w:val="00404D56"/>
    <w:rsid w:val="004237BD"/>
    <w:rsid w:val="00457193"/>
    <w:rsid w:val="0047108A"/>
    <w:rsid w:val="004762CE"/>
    <w:rsid w:val="00483026"/>
    <w:rsid w:val="004B2D9E"/>
    <w:rsid w:val="004B331E"/>
    <w:rsid w:val="004E1B7B"/>
    <w:rsid w:val="004E405F"/>
    <w:rsid w:val="004E75EE"/>
    <w:rsid w:val="00501D18"/>
    <w:rsid w:val="005616C3"/>
    <w:rsid w:val="0056751F"/>
    <w:rsid w:val="005709FF"/>
    <w:rsid w:val="00570D60"/>
    <w:rsid w:val="005712D3"/>
    <w:rsid w:val="00573010"/>
    <w:rsid w:val="00582E5A"/>
    <w:rsid w:val="005874E9"/>
    <w:rsid w:val="00645BA2"/>
    <w:rsid w:val="00654AA7"/>
    <w:rsid w:val="00662278"/>
    <w:rsid w:val="0068471A"/>
    <w:rsid w:val="006A1125"/>
    <w:rsid w:val="006A349B"/>
    <w:rsid w:val="006A5C04"/>
    <w:rsid w:val="006B2D48"/>
    <w:rsid w:val="006C0359"/>
    <w:rsid w:val="006C5C48"/>
    <w:rsid w:val="006C70AC"/>
    <w:rsid w:val="006F04FF"/>
    <w:rsid w:val="006F05ED"/>
    <w:rsid w:val="006F7731"/>
    <w:rsid w:val="007059EA"/>
    <w:rsid w:val="0072193D"/>
    <w:rsid w:val="00722425"/>
    <w:rsid w:val="007276BA"/>
    <w:rsid w:val="00747EBD"/>
    <w:rsid w:val="00784B24"/>
    <w:rsid w:val="007B2E59"/>
    <w:rsid w:val="007D65B6"/>
    <w:rsid w:val="007E2013"/>
    <w:rsid w:val="00823EBD"/>
    <w:rsid w:val="00864701"/>
    <w:rsid w:val="008653D3"/>
    <w:rsid w:val="0088139B"/>
    <w:rsid w:val="008A4435"/>
    <w:rsid w:val="009009A1"/>
    <w:rsid w:val="00901608"/>
    <w:rsid w:val="00946F5B"/>
    <w:rsid w:val="009630B2"/>
    <w:rsid w:val="00963C1C"/>
    <w:rsid w:val="00997286"/>
    <w:rsid w:val="009A1995"/>
    <w:rsid w:val="009A6A50"/>
    <w:rsid w:val="009C0F56"/>
    <w:rsid w:val="009F47A6"/>
    <w:rsid w:val="009F7779"/>
    <w:rsid w:val="009F7D14"/>
    <w:rsid w:val="00A067F4"/>
    <w:rsid w:val="00A10808"/>
    <w:rsid w:val="00A1362A"/>
    <w:rsid w:val="00A16DA1"/>
    <w:rsid w:val="00A50048"/>
    <w:rsid w:val="00A544F4"/>
    <w:rsid w:val="00A55631"/>
    <w:rsid w:val="00B13A92"/>
    <w:rsid w:val="00B432DA"/>
    <w:rsid w:val="00BC6319"/>
    <w:rsid w:val="00BD045D"/>
    <w:rsid w:val="00BD1240"/>
    <w:rsid w:val="00BE5325"/>
    <w:rsid w:val="00BF1687"/>
    <w:rsid w:val="00C11345"/>
    <w:rsid w:val="00C116DC"/>
    <w:rsid w:val="00C17904"/>
    <w:rsid w:val="00C57E46"/>
    <w:rsid w:val="00C76D5B"/>
    <w:rsid w:val="00C86BE1"/>
    <w:rsid w:val="00C86E7C"/>
    <w:rsid w:val="00C93B9F"/>
    <w:rsid w:val="00CA63D6"/>
    <w:rsid w:val="00CB0853"/>
    <w:rsid w:val="00D07EE0"/>
    <w:rsid w:val="00D12919"/>
    <w:rsid w:val="00D27620"/>
    <w:rsid w:val="00D522EC"/>
    <w:rsid w:val="00D6722F"/>
    <w:rsid w:val="00DA10A3"/>
    <w:rsid w:val="00DB6EAD"/>
    <w:rsid w:val="00DD345B"/>
    <w:rsid w:val="00E2073C"/>
    <w:rsid w:val="00E21FB0"/>
    <w:rsid w:val="00E31438"/>
    <w:rsid w:val="00E561D2"/>
    <w:rsid w:val="00EB6B40"/>
    <w:rsid w:val="00EE4BCE"/>
    <w:rsid w:val="00EE5F5C"/>
    <w:rsid w:val="00EF639F"/>
    <w:rsid w:val="00EF6D89"/>
    <w:rsid w:val="00F03F06"/>
    <w:rsid w:val="00F371AD"/>
    <w:rsid w:val="00F42C19"/>
    <w:rsid w:val="00F73FA5"/>
    <w:rsid w:val="00FC2FE6"/>
    <w:rsid w:val="00FE38AF"/>
    <w:rsid w:val="00FF42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331E"/>
    <w:pPr>
      <w:spacing w:after="200" w:line="276" w:lineRule="auto"/>
    </w:pPr>
    <w:rPr>
      <w:rFonts w:cs="Calibri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E38AF"/>
    <w:pPr>
      <w:keepNext/>
      <w:spacing w:before="240" w:after="60"/>
      <w:outlineLvl w:val="0"/>
    </w:pPr>
    <w:rPr>
      <w:rFonts w:ascii="Cambria" w:hAnsi="Cambria" w:cs="Cambria"/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uiPriority w:val="99"/>
    <w:qFormat/>
    <w:rsid w:val="00864701"/>
    <w:pPr>
      <w:spacing w:before="100" w:beforeAutospacing="1" w:after="100" w:afterAutospacing="1" w:line="240" w:lineRule="auto"/>
      <w:outlineLvl w:val="1"/>
    </w:pPr>
    <w:rPr>
      <w:rFonts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C11345"/>
    <w:pPr>
      <w:keepNext/>
      <w:spacing w:before="240" w:after="60"/>
      <w:outlineLvl w:val="2"/>
    </w:pPr>
    <w:rPr>
      <w:rFonts w:ascii="Cambria" w:hAnsi="Cambria" w:cs="Cambria"/>
      <w:b/>
      <w:bCs/>
      <w:sz w:val="26"/>
      <w:szCs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FE38AF"/>
    <w:rPr>
      <w:rFonts w:ascii="Cambria" w:hAnsi="Cambria" w:cs="Cambria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864701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C11345"/>
    <w:rPr>
      <w:rFonts w:ascii="Cambria" w:hAnsi="Cambria" w:cs="Cambria"/>
      <w:b/>
      <w:bCs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rsid w:val="00BD04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D045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rsid w:val="00864701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Strong">
    <w:name w:val="Strong"/>
    <w:basedOn w:val="DefaultParagraphFont"/>
    <w:uiPriority w:val="99"/>
    <w:qFormat/>
    <w:rsid w:val="0012482C"/>
    <w:rPr>
      <w:b/>
      <w:bCs/>
    </w:rPr>
  </w:style>
  <w:style w:type="character" w:styleId="Hyperlink">
    <w:name w:val="Hyperlink"/>
    <w:basedOn w:val="DefaultParagraphFont"/>
    <w:uiPriority w:val="99"/>
    <w:rsid w:val="0048302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1057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05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05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05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057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105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057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105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0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057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1057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0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05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05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057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0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057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1057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05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1057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057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1057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057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10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057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0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0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05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057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0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05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05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057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057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057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105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057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1057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057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1057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05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10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057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7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05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05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057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057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057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05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1057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057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05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057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1057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057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057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057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105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105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057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057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057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eg"/><Relationship Id="rId117" Type="http://schemas.openxmlformats.org/officeDocument/2006/relationships/theme" Target="theme/theme1.xml"/><Relationship Id="rId21" Type="http://schemas.openxmlformats.org/officeDocument/2006/relationships/image" Target="http://www.dverikondor.ru/upload/iblock/308/308a08d329633547db705a5c15eaecfd.jpg" TargetMode="External"/><Relationship Id="rId42" Type="http://schemas.openxmlformats.org/officeDocument/2006/relationships/image" Target="http://www.dverikondor.ru/upload/iblock/a9a/a9abac23e79854b05cd7e6fec17937c3.jpg" TargetMode="External"/><Relationship Id="rId47" Type="http://schemas.openxmlformats.org/officeDocument/2006/relationships/image" Target="http://www.dverikondor.ru/upload/iblock/7e7/7e7ea943ce297e660ce9e8d2205e4268.jpg" TargetMode="External"/><Relationship Id="rId63" Type="http://schemas.openxmlformats.org/officeDocument/2006/relationships/image" Target="http://www.dverikondor.ru/upload/iblock/7f8/7f8ab4c60386c725ce6a2bc445462d94.jpg" TargetMode="External"/><Relationship Id="rId68" Type="http://schemas.openxmlformats.org/officeDocument/2006/relationships/image" Target="media/image35.jpeg"/><Relationship Id="rId84" Type="http://schemas.openxmlformats.org/officeDocument/2006/relationships/image" Target="media/image44.jpeg"/><Relationship Id="rId89" Type="http://schemas.openxmlformats.org/officeDocument/2006/relationships/image" Target="media/image47.jpeg"/><Relationship Id="rId112" Type="http://schemas.openxmlformats.org/officeDocument/2006/relationships/image" Target="http://lsdoor.ru/image/cache/500-500/data/condor/sapsan1.jpg" TargetMode="External"/><Relationship Id="rId16" Type="http://schemas.openxmlformats.org/officeDocument/2006/relationships/image" Target="http://www.dverikondor.ru/upload/resize_cache/iblock/ac7/130_100_1/ac7ef2cf9b6ddc3c2a0383fecd15ba49.jpg" TargetMode="External"/><Relationship Id="rId107" Type="http://schemas.openxmlformats.org/officeDocument/2006/relationships/image" Target="media/image55.jpeg"/><Relationship Id="rId11" Type="http://schemas.openxmlformats.org/officeDocument/2006/relationships/image" Target="http://www.dverikondor.ru/upload/resize_cache/iblock/ac7/130_100_1/ac7ef2cf9b6ddc3c2a0383fecd15ba49.jpg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6.jpeg"/><Relationship Id="rId37" Type="http://schemas.openxmlformats.org/officeDocument/2006/relationships/image" Target="media/image20.jpeg"/><Relationship Id="rId40" Type="http://schemas.openxmlformats.org/officeDocument/2006/relationships/image" Target="http://www.dverikondor.ru/upload/iblock/7e7/7e7ea943ce297e660ce9e8d2205e4268.jpg" TargetMode="External"/><Relationship Id="rId45" Type="http://schemas.openxmlformats.org/officeDocument/2006/relationships/image" Target="media/image25.jpeg"/><Relationship Id="rId53" Type="http://schemas.openxmlformats.org/officeDocument/2006/relationships/image" Target="http://www.dverikondor.ru/upload/resize_cache/iblock/ca4/130_100_1/ca4244f98248781d187b2bc5aba0a1ef.jpg" TargetMode="External"/><Relationship Id="rId58" Type="http://schemas.openxmlformats.org/officeDocument/2006/relationships/image" Target="media/image31.jpeg"/><Relationship Id="rId66" Type="http://schemas.openxmlformats.org/officeDocument/2006/relationships/image" Target="media/image33.jpeg"/><Relationship Id="rId74" Type="http://schemas.openxmlformats.org/officeDocument/2006/relationships/image" Target="media/image39.jpeg"/><Relationship Id="rId79" Type="http://schemas.openxmlformats.org/officeDocument/2006/relationships/image" Target="media/image42.jpeg"/><Relationship Id="rId87" Type="http://schemas.openxmlformats.org/officeDocument/2006/relationships/image" Target="media/image46.jpeg"/><Relationship Id="rId102" Type="http://schemas.openxmlformats.org/officeDocument/2006/relationships/image" Target="http://lsdoor.ru/image/cache/500-500/data/condor/real_back.jpg" TargetMode="External"/><Relationship Id="rId110" Type="http://schemas.openxmlformats.org/officeDocument/2006/relationships/image" Target="http://lsdoor.ru/image/cache/500-500/data/condor/kioto_back.jpg" TargetMode="External"/><Relationship Id="rId115" Type="http://schemas.openxmlformats.org/officeDocument/2006/relationships/hyperlink" Target="http://WWW.dverikondor.ru" TargetMode="External"/><Relationship Id="rId5" Type="http://schemas.openxmlformats.org/officeDocument/2006/relationships/image" Target="media/image1.png"/><Relationship Id="rId61" Type="http://schemas.openxmlformats.org/officeDocument/2006/relationships/image" Target="http://www.dverikondor.ru/upload/resize_cache/iblock/ab0/130_100_1/ab04b5c9cadd13393ad83d1024ffbb25.jpg" TargetMode="External"/><Relationship Id="rId82" Type="http://schemas.openxmlformats.org/officeDocument/2006/relationships/image" Target="http://www.dverikondor.ru/upload/iblock/a9a/a9abac23e79854b05cd7e6fec17937c3.jpg" TargetMode="External"/><Relationship Id="rId90" Type="http://schemas.openxmlformats.org/officeDocument/2006/relationships/image" Target="media/image48.jpeg"/><Relationship Id="rId95" Type="http://schemas.openxmlformats.org/officeDocument/2006/relationships/image" Target="media/image50.jpeg"/><Relationship Id="rId19" Type="http://schemas.openxmlformats.org/officeDocument/2006/relationships/image" Target="media/image8.jpeg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media/image13.jpeg"/><Relationship Id="rId30" Type="http://schemas.openxmlformats.org/officeDocument/2006/relationships/image" Target="media/image15.jpeg"/><Relationship Id="rId35" Type="http://schemas.openxmlformats.org/officeDocument/2006/relationships/image" Target="media/image18.jpeg"/><Relationship Id="rId43" Type="http://schemas.openxmlformats.org/officeDocument/2006/relationships/image" Target="media/image23.jpeg"/><Relationship Id="rId48" Type="http://schemas.openxmlformats.org/officeDocument/2006/relationships/image" Target="http://www.dverikondor.ru/upload/iblock/a9a/a9abac23e79854b05cd7e6fec17937c3.jpg" TargetMode="External"/><Relationship Id="rId56" Type="http://schemas.openxmlformats.org/officeDocument/2006/relationships/image" Target="http://www.dverikondor.ru/upload/iblock/a9a/a9abac23e79854b05cd7e6fec17937c3.jpg" TargetMode="External"/><Relationship Id="rId64" Type="http://schemas.openxmlformats.org/officeDocument/2006/relationships/image" Target="http://www.dverikondor.ru/upload/resize_cache/iblock/ac7/130_100_1/ac7ef2cf9b6ddc3c2a0383fecd15ba49.jpg" TargetMode="External"/><Relationship Id="rId69" Type="http://schemas.openxmlformats.org/officeDocument/2006/relationships/image" Target="http://www.dverikondor.ru/upload/iblock/d58/d583cb0114b6d1eba50abfd521d3ac6a.jpg" TargetMode="External"/><Relationship Id="rId77" Type="http://schemas.openxmlformats.org/officeDocument/2006/relationships/image" Target="media/image40.jpeg"/><Relationship Id="rId100" Type="http://schemas.openxmlformats.org/officeDocument/2006/relationships/image" Target="http://lsdoor.ru/image/cache/170-275/data/condor/real.jpg" TargetMode="External"/><Relationship Id="rId105" Type="http://schemas.openxmlformats.org/officeDocument/2006/relationships/image" Target="media/image54.jpeg"/><Relationship Id="rId113" Type="http://schemas.openxmlformats.org/officeDocument/2006/relationships/image" Target="media/image58.jpeg"/><Relationship Id="rId8" Type="http://schemas.openxmlformats.org/officeDocument/2006/relationships/image" Target="media/image3.jpeg"/><Relationship Id="rId51" Type="http://schemas.openxmlformats.org/officeDocument/2006/relationships/image" Target="http://www.dverikondor.ru/upload/iblock/d19/d19eb743f6283423104a9e7944825825.jpg" TargetMode="External"/><Relationship Id="rId72" Type="http://schemas.openxmlformats.org/officeDocument/2006/relationships/image" Target="media/image37.jpeg"/><Relationship Id="rId80" Type="http://schemas.openxmlformats.org/officeDocument/2006/relationships/image" Target="http://www.dverikondor.ru/upload/iblock/5c2/5c26660dc3459ed52acba99107e9e142.jpg" TargetMode="External"/><Relationship Id="rId85" Type="http://schemas.openxmlformats.org/officeDocument/2006/relationships/image" Target="media/image45.jpeg"/><Relationship Id="rId93" Type="http://schemas.openxmlformats.org/officeDocument/2006/relationships/image" Target="media/image49.jpeg"/><Relationship Id="rId98" Type="http://schemas.openxmlformats.org/officeDocument/2006/relationships/image" Target="http://www.dverikondor.ru/upload/resize_cache/iblock/739/130_100_1/73929ed999cc6f2ae56a4514b74d398a.jpg" TargetMode="External"/><Relationship Id="rId3" Type="http://schemas.openxmlformats.org/officeDocument/2006/relationships/settings" Target="settings.xml"/><Relationship Id="rId12" Type="http://schemas.openxmlformats.org/officeDocument/2006/relationships/image" Target="http://www.dverikondor.ru/upload/resize_cache/iblock/ab0/130_100_1/ab04b5c9cadd13393ad83d1024ffbb25.jpg" TargetMode="External"/><Relationship Id="rId17" Type="http://schemas.openxmlformats.org/officeDocument/2006/relationships/image" Target="http://www.dverikondor.ru/upload/resize_cache/iblock/ab0/130_100_1/ab04b5c9cadd13393ad83d1024ffbb25.jpg" TargetMode="External"/><Relationship Id="rId25" Type="http://schemas.openxmlformats.org/officeDocument/2006/relationships/image" Target="http://www.dverikondor.ru/upload/resize_cache/iblock/739/130_100_1/73929ed999cc6f2ae56a4514b74d398a.jpg" TargetMode="External"/><Relationship Id="rId33" Type="http://schemas.openxmlformats.org/officeDocument/2006/relationships/image" Target="http://www.dverikondor.ru/upload/resize_cache/iblock/f84/130_100_1/f84dec6622cffb96731f4e3581c88b97.jpg" TargetMode="External"/><Relationship Id="rId38" Type="http://schemas.openxmlformats.org/officeDocument/2006/relationships/image" Target="http://www.dverikondor.ru/upload/iblock/bcf/bcffa9d53ddd5d3ee556816385335392.jpg" TargetMode="External"/><Relationship Id="rId46" Type="http://schemas.openxmlformats.org/officeDocument/2006/relationships/image" Target="http://www.dverikondor.ru/upload/iblock/7f9/7f9fd4365413d6808bfe55938c67b29d.jpg" TargetMode="External"/><Relationship Id="rId59" Type="http://schemas.openxmlformats.org/officeDocument/2006/relationships/image" Target="http://www.dverikondor.ru/upload/iblock/687/6873ec4dd4b69fdacd77bba2d3e32ec3.jpg" TargetMode="External"/><Relationship Id="rId67" Type="http://schemas.openxmlformats.org/officeDocument/2006/relationships/image" Target="media/image34.jpeg"/><Relationship Id="rId103" Type="http://schemas.openxmlformats.org/officeDocument/2006/relationships/image" Target="media/image53.jpeg"/><Relationship Id="rId108" Type="http://schemas.openxmlformats.org/officeDocument/2006/relationships/image" Target="http://lsdoor.ru/image/cache/170-275/data/condor/kioto.jpg" TargetMode="External"/><Relationship Id="rId116" Type="http://schemas.openxmlformats.org/officeDocument/2006/relationships/fontTable" Target="fontTable.xml"/><Relationship Id="rId20" Type="http://schemas.openxmlformats.org/officeDocument/2006/relationships/image" Target="media/image9.jpeg"/><Relationship Id="rId41" Type="http://schemas.openxmlformats.org/officeDocument/2006/relationships/image" Target="media/image22.jpeg"/><Relationship Id="rId54" Type="http://schemas.openxmlformats.org/officeDocument/2006/relationships/image" Target="media/image29.jpeg"/><Relationship Id="rId62" Type="http://schemas.openxmlformats.org/officeDocument/2006/relationships/image" Target="media/image32.jpeg"/><Relationship Id="rId70" Type="http://schemas.openxmlformats.org/officeDocument/2006/relationships/image" Target="media/image36.jpeg"/><Relationship Id="rId75" Type="http://schemas.openxmlformats.org/officeDocument/2006/relationships/image" Target="http://www.dverikondor.ru/upload/iblock/e9e/e9ecdf5e4dcdccfc6fe015fca2f4a7d8.jpg" TargetMode="External"/><Relationship Id="rId83" Type="http://schemas.openxmlformats.org/officeDocument/2006/relationships/image" Target="media/image43.jpeg"/><Relationship Id="rId88" Type="http://schemas.openxmlformats.org/officeDocument/2006/relationships/image" Target="http://www.dverikondor.ru/upload/resize_cache/iblock/879/130_100_1/8797e254cac49608626442d04612ad1e.jpg" TargetMode="External"/><Relationship Id="rId91" Type="http://schemas.openxmlformats.org/officeDocument/2006/relationships/image" Target="http://www.dverikondor.ru/upload/resize_cache/iblock/fca/130_100_1/fca2778da5106c441876cee797cff6c6.jpg" TargetMode="External"/><Relationship Id="rId96" Type="http://schemas.openxmlformats.org/officeDocument/2006/relationships/image" Target="http://www.dverikondor.ru/upload/resize_cache/iblock/56b/192_420_1/56b90a29828f4a72848892da270535c7.jpg" TargetMode="External"/><Relationship Id="rId111" Type="http://schemas.openxmlformats.org/officeDocument/2006/relationships/image" Target="media/image57.jpeg"/><Relationship Id="rId1" Type="http://schemas.openxmlformats.org/officeDocument/2006/relationships/numbering" Target="numbering.xml"/><Relationship Id="rId6" Type="http://schemas.openxmlformats.org/officeDocument/2006/relationships/image" Target="http://lsdoor.ru/image/cache/210-110/data/%20%D0%9A%D0%BE%D0%BD%D0%B4%D0%BE%D1%802014_%D0%BA%D1%80.png" TargetMode="External"/><Relationship Id="rId15" Type="http://schemas.openxmlformats.org/officeDocument/2006/relationships/image" Target="http://www.dverikondor.ru/upload/iblock/7f8/7f8ab4c60386c725ce6a2bc445462d94.jpg" TargetMode="External"/><Relationship Id="rId23" Type="http://schemas.openxmlformats.org/officeDocument/2006/relationships/image" Target="http://www.dverikondor.ru/upload/resize_cache/iblock/00d/130_100_1/00d9656c0b7c647dea94291a80145d32.jpg" TargetMode="External"/><Relationship Id="rId28" Type="http://schemas.openxmlformats.org/officeDocument/2006/relationships/image" Target="media/image14.jpeg"/><Relationship Id="rId36" Type="http://schemas.openxmlformats.org/officeDocument/2006/relationships/image" Target="media/image19.jpeg"/><Relationship Id="rId49" Type="http://schemas.openxmlformats.org/officeDocument/2006/relationships/image" Target="media/image26.jpeg"/><Relationship Id="rId57" Type="http://schemas.openxmlformats.org/officeDocument/2006/relationships/image" Target="media/image30.jpeg"/><Relationship Id="rId106" Type="http://schemas.openxmlformats.org/officeDocument/2006/relationships/image" Target="http://lsdoor.ru/image/cache/500-500/data/condor/madrid_back.jpg" TargetMode="External"/><Relationship Id="rId114" Type="http://schemas.openxmlformats.org/officeDocument/2006/relationships/image" Target="http://lsdoor.ru/image/cache/500-500/data/condor/sapsan1_back.jpg" TargetMode="External"/><Relationship Id="rId10" Type="http://schemas.openxmlformats.org/officeDocument/2006/relationships/image" Target="media/image4.jpeg"/><Relationship Id="rId31" Type="http://schemas.openxmlformats.org/officeDocument/2006/relationships/image" Target="http://www.dverikondor.ru/upload/resize_cache/iblock/535/130_100_1/535a650e0e19938405f617969c41e3f7.jpg" TargetMode="External"/><Relationship Id="rId44" Type="http://schemas.openxmlformats.org/officeDocument/2006/relationships/image" Target="media/image24.jpeg"/><Relationship Id="rId52" Type="http://schemas.openxmlformats.org/officeDocument/2006/relationships/image" Target="media/image28.jpeg"/><Relationship Id="rId60" Type="http://schemas.openxmlformats.org/officeDocument/2006/relationships/image" Target="http://www.dverikondor.ru/upload/resize_cache/iblock/ac7/130_100_1/ac7ef2cf9b6ddc3c2a0383fecd15ba49.jpg" TargetMode="External"/><Relationship Id="rId65" Type="http://schemas.openxmlformats.org/officeDocument/2006/relationships/image" Target="http://www.dverikondor.ru/upload/resize_cache/iblock/ab0/130_100_1/ab04b5c9cadd13393ad83d1024ffbb25.jpg" TargetMode="External"/><Relationship Id="rId73" Type="http://schemas.openxmlformats.org/officeDocument/2006/relationships/image" Target="media/image38.jpeg"/><Relationship Id="rId78" Type="http://schemas.openxmlformats.org/officeDocument/2006/relationships/image" Target="media/image41.jpeg"/><Relationship Id="rId81" Type="http://schemas.openxmlformats.org/officeDocument/2006/relationships/image" Target="http://www.dverikondor.ru/upload/iblock/7e7/7e7ea943ce297e660ce9e8d2205e4268.jpg" TargetMode="External"/><Relationship Id="rId86" Type="http://schemas.openxmlformats.org/officeDocument/2006/relationships/image" Target="http://www.dverikondor.ru/upload/resize_cache/iblock/fca/130_100_1/fca2778da5106c441876cee797cff6c6.jpg" TargetMode="External"/><Relationship Id="rId94" Type="http://schemas.openxmlformats.org/officeDocument/2006/relationships/image" Target="http://www.dverikondor.ru/upload/resize_cache/iblock/761/192_420_1/761a74902a9773d9e575ef7fcd31ce85.jpg" TargetMode="External"/><Relationship Id="rId99" Type="http://schemas.openxmlformats.org/officeDocument/2006/relationships/image" Target="media/image51.jpeg"/><Relationship Id="rId101" Type="http://schemas.openxmlformats.org/officeDocument/2006/relationships/image" Target="media/image52.jpeg"/><Relationship Id="rId4" Type="http://schemas.openxmlformats.org/officeDocument/2006/relationships/webSettings" Target="webSettings.xml"/><Relationship Id="rId9" Type="http://schemas.openxmlformats.org/officeDocument/2006/relationships/image" Target="http://www.dverikondor.ru/upload/iblock/d33/d33919adac2c2475b069bea5ddd72984.jpg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7.jpeg"/><Relationship Id="rId39" Type="http://schemas.openxmlformats.org/officeDocument/2006/relationships/image" Target="media/image21.jpeg"/><Relationship Id="rId109" Type="http://schemas.openxmlformats.org/officeDocument/2006/relationships/image" Target="media/image56.jpeg"/><Relationship Id="rId34" Type="http://schemas.openxmlformats.org/officeDocument/2006/relationships/image" Target="media/image17.jpeg"/><Relationship Id="rId50" Type="http://schemas.openxmlformats.org/officeDocument/2006/relationships/image" Target="media/image27.jpeg"/><Relationship Id="rId55" Type="http://schemas.openxmlformats.org/officeDocument/2006/relationships/image" Target="http://www.dverikondor.ru/upload/iblock/7e7/7e7ea943ce297e660ce9e8d2205e4268.jpg" TargetMode="External"/><Relationship Id="rId76" Type="http://schemas.openxmlformats.org/officeDocument/2006/relationships/image" Target="http://www.dverikondor.ru/upload/resize_cache/iblock/866/130_100_1/866efeb2363abacf10fbae118c45a1e5.jpg" TargetMode="External"/><Relationship Id="rId97" Type="http://schemas.openxmlformats.org/officeDocument/2006/relationships/image" Target="http://www.dverikondor.ru/upload/resize_cache/iblock/ab0/130_100_1/ab04b5c9cadd13393ad83d1024ffbb25.jpg" TargetMode="External"/><Relationship Id="rId104" Type="http://schemas.openxmlformats.org/officeDocument/2006/relationships/image" Target="http://lsdoor.ru/image/cache/170-275/data/condor/madrid.jpg" TargetMode="External"/><Relationship Id="rId7" Type="http://schemas.openxmlformats.org/officeDocument/2006/relationships/image" Target="media/image2.jpeg"/><Relationship Id="rId71" Type="http://schemas.openxmlformats.org/officeDocument/2006/relationships/image" Target="http://www.dverikondor.ru/upload/resize_cache/iblock/866/130_100_1/866efeb2363abacf10fbae118c45a1e5.jpg" TargetMode="External"/><Relationship Id="rId92" Type="http://schemas.openxmlformats.org/officeDocument/2006/relationships/image" Target="http://www.dverikondor.ru/upload/resize_cache/iblock/879/130_100_1/8797e254cac49608626442d04612ad1e.jpg" TargetMode="External"/><Relationship Id="rId2" Type="http://schemas.openxmlformats.org/officeDocument/2006/relationships/styles" Target="styles.xml"/><Relationship Id="rId29" Type="http://schemas.openxmlformats.org/officeDocument/2006/relationships/image" Target="http://www.dverikondor.ru/upload/iblock/9e9/9e9afec734a91bfa42cc036219361726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384</TotalTime>
  <Pages>50</Pages>
  <Words>8404</Words>
  <Characters>-32766</Characters>
  <Application>Microsoft Office Outlook</Application>
  <DocSecurity>0</DocSecurity>
  <Lines>0</Lines>
  <Paragraphs>0</Paragraphs>
  <ScaleCrop>false</ScaleCrop>
  <Company>2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113</cp:revision>
  <dcterms:created xsi:type="dcterms:W3CDTF">2015-04-16T05:48:00Z</dcterms:created>
  <dcterms:modified xsi:type="dcterms:W3CDTF">2015-04-28T04:53:00Z</dcterms:modified>
</cp:coreProperties>
</file>